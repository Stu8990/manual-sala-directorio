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normal4"/>
        <w:tblpPr w:leftFromText="180" w:rightFromText="180" w:vertAnchor="text" w:horzAnchor="page" w:tblpX="841" w:tblpY="10467"/>
        <w:tblW w:w="9499" w:type="dxa"/>
        <w:tblLook w:val="04A0" w:firstRow="1" w:lastRow="0" w:firstColumn="1" w:lastColumn="0" w:noHBand="0" w:noVBand="1"/>
      </w:tblPr>
      <w:tblGrid>
        <w:gridCol w:w="11044"/>
      </w:tblGrid>
      <w:tr w:rsidR="000F1DCE" w14:paraId="5A924C85" w14:textId="77777777" w:rsidTr="00CB4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9" w:type="dxa"/>
            <w:vAlign w:val="bottom"/>
          </w:tcPr>
          <w:p w14:paraId="5D7E8A73" w14:textId="77777777" w:rsidR="000F1DCE" w:rsidRPr="00616989" w:rsidRDefault="000F1DCE" w:rsidP="00CB4A4D">
            <w:pPr>
              <w:spacing w:after="200"/>
              <w:rPr>
                <w:smallCaps/>
              </w:rPr>
            </w:pPr>
            <w:r w:rsidRPr="00616989">
              <w:rPr>
                <w:smallCaps/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118CE53" wp14:editId="6FB02B27">
                      <wp:extent cx="6876288" cy="716889"/>
                      <wp:effectExtent l="0" t="0" r="0" b="7620"/>
                      <wp:docPr id="12" name="Cuadro de texto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876288" cy="7168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3DA5CCD" w14:textId="2AFDB3B0" w:rsidR="000F1DCE" w:rsidRPr="00E754CD" w:rsidRDefault="00E754CD" w:rsidP="000F1DCE">
                                  <w:pPr>
                                    <w:pStyle w:val="Ttulo"/>
                                    <w:rPr>
                                      <w:b w:val="0"/>
                                      <w:color w:val="FFFFFF" w:themeColor="background1"/>
                                    </w:rPr>
                                  </w:pPr>
                                  <w:r w:rsidRPr="00E754CD">
                                    <w:rPr>
                                      <w:b w:val="0"/>
                                      <w:color w:val="FFFFFF" w:themeColor="background1"/>
                                      <w:lang w:bidi="es-ES"/>
                                    </w:rPr>
                                    <w:t xml:space="preserve">Guía de uso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118CE5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" o:spid="_x0000_s1026" type="#_x0000_t202" style="width:541.45pt;height:5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" filled="f" stroked="f">
                      <v:textbox>
                        <w:txbxContent>
                          <w:p w14:paraId="23DA5CCD" w14:textId="2AFDB3B0" w:rsidR="000F1DCE" w:rsidRPr="00E754CD" w:rsidRDefault="00E754CD" w:rsidP="000F1DCE">
                            <w:pPr>
                              <w:pStyle w:val="Ttulo"/>
                              <w:rPr>
                                <w:b w:val="0"/>
                                <w:color w:val="FFFFFF" w:themeColor="background1"/>
                              </w:rPr>
                            </w:pPr>
                            <w:r w:rsidRPr="00E754CD">
                              <w:rPr>
                                <w:b w:val="0"/>
                                <w:color w:val="FFFFFF" w:themeColor="background1"/>
                                <w:lang w:bidi="es-ES"/>
                              </w:rPr>
                              <w:t xml:space="preserve">Guía de uso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0F1DCE" w14:paraId="2951456D" w14:textId="77777777" w:rsidTr="00CB4A4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9" w:type="dxa"/>
            <w:shd w:val="clear" w:color="auto" w:fill="auto"/>
          </w:tcPr>
          <w:p w14:paraId="398E75FD" w14:textId="77777777" w:rsidR="000F1DCE" w:rsidRPr="00616989" w:rsidRDefault="000F1DCE" w:rsidP="00CB4A4D">
            <w:pPr>
              <w:spacing w:after="200"/>
              <w:rPr>
                <w:smallCaps/>
              </w:rPr>
            </w:pPr>
            <w:r w:rsidRPr="00616989">
              <w:rPr>
                <w:smallCaps/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547471AD" wp14:editId="1239D317">
                      <wp:extent cx="5284520" cy="439387"/>
                      <wp:effectExtent l="0" t="0" r="0" b="0"/>
                      <wp:docPr id="13" name="Cuadro de tex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8452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5C5E3F" w14:textId="4DAE2B88" w:rsidR="000F1DCE" w:rsidRPr="00E754CD" w:rsidRDefault="00E754CD" w:rsidP="000F1DCE">
                                  <w:pPr>
                                    <w:pStyle w:val="Subttulo"/>
                                    <w:rPr>
                                      <w:color w:val="FFFFFF" w:themeColor="background1"/>
                                    </w:rPr>
                                  </w:pPr>
                                  <w:r w:rsidRPr="00E754CD">
                                    <w:rPr>
                                      <w:color w:val="FFFFFF" w:themeColor="background1"/>
                                      <w:lang w:bidi="es-ES"/>
                                    </w:rPr>
                                    <w:t xml:space="preserve">Equipo y cámara del salón </w:t>
                                  </w:r>
                                  <w:r>
                                    <w:rPr>
                                      <w:color w:val="FFFFFF" w:themeColor="background1"/>
                                      <w:lang w:bidi="es-ES"/>
                                    </w:rPr>
                                    <w:t xml:space="preserve">principal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547471AD" id="Cuadro de texto 13" o:spid="_x0000_s1027" type="#_x0000_t202" style="width:416.1pt;height:3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" filled="f" stroked="f">
                      <v:textbox>
                        <w:txbxContent>
                          <w:p w14:paraId="6E5C5E3F" w14:textId="4DAE2B88" w:rsidR="000F1DCE" w:rsidRPr="00E754CD" w:rsidRDefault="00E754CD" w:rsidP="000F1DCE">
                            <w:pPr>
                              <w:pStyle w:val="Subttulo"/>
                              <w:rPr>
                                <w:color w:val="FFFFFF" w:themeColor="background1"/>
                              </w:rPr>
                            </w:pPr>
                            <w:r w:rsidRPr="00E754CD">
                              <w:rPr>
                                <w:color w:val="FFFFFF" w:themeColor="background1"/>
                                <w:lang w:bidi="es-ES"/>
                              </w:rPr>
                              <w:t xml:space="preserve">Equipo y cámara del salón </w:t>
                            </w:r>
                            <w:r>
                              <w:rPr>
                                <w:color w:val="FFFFFF" w:themeColor="background1"/>
                                <w:lang w:bidi="es-ES"/>
                              </w:rPr>
                              <w:t xml:space="preserve">principal 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tbl>
      <w:tblPr>
        <w:tblStyle w:val="Tablanormal4"/>
        <w:tblpPr w:leftFromText="180" w:rightFromText="180" w:vertAnchor="text" w:horzAnchor="margin" w:tblpY="-669"/>
        <w:tblW w:w="9499" w:type="dxa"/>
        <w:tblLook w:val="04A0" w:firstRow="1" w:lastRow="0" w:firstColumn="1" w:lastColumn="0" w:noHBand="0" w:noVBand="1"/>
      </w:tblPr>
      <w:tblGrid>
        <w:gridCol w:w="9499"/>
      </w:tblGrid>
      <w:tr w:rsidR="00CB4A4D" w14:paraId="321F00A4" w14:textId="77777777" w:rsidTr="00CB4A4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499" w:type="dxa"/>
          </w:tcPr>
          <w:p w14:paraId="2DE12A42" w14:textId="77777777" w:rsidR="00CB4A4D" w:rsidRPr="00616989" w:rsidRDefault="00CB4A4D" w:rsidP="00CB4A4D">
            <w:pPr>
              <w:spacing w:after="200"/>
              <w:rPr>
                <w:smallCaps/>
              </w:rPr>
            </w:pPr>
            <w:r w:rsidRPr="00616989">
              <w:rPr>
                <w:smallCaps/>
                <w:noProof/>
                <w:lang w:bidi="es-ES"/>
              </w:rPr>
              <mc:AlternateContent>
                <mc:Choice Requires="wps">
                  <w:drawing>
                    <wp:inline distT="0" distB="0" distL="0" distR="0" wp14:anchorId="4F63D9A5" wp14:editId="44A162F0">
                      <wp:extent cx="5284520" cy="439387"/>
                      <wp:effectExtent l="0" t="0" r="0" b="0"/>
                      <wp:docPr id="16" name="Cuadro de texto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284520" cy="43938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DDE2213" w14:textId="0782F432" w:rsidR="00CB4A4D" w:rsidRPr="00CB4A4D" w:rsidRDefault="00E754CD" w:rsidP="00CB4A4D">
                                  <w:pPr>
                                    <w:pStyle w:val="Subttulo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lang w:bidi="es-ES"/>
                                    </w:rPr>
                                    <w:t>2025</w:t>
                                  </w:r>
                                  <w:r w:rsidR="00CB4A4D">
                                    <w:rPr>
                                      <w:color w:val="FFFFFF" w:themeColor="background1"/>
                                      <w:lang w:bidi="es-ES"/>
                                    </w:rPr>
                                    <w:t xml:space="preserve"> | Por: </w:t>
                                  </w:r>
                                  <w:r>
                                    <w:rPr>
                                      <w:color w:val="FFFFFF" w:themeColor="background1"/>
                                      <w:lang w:bidi="es-ES"/>
                                    </w:rPr>
                                    <w:t>Stuart Palma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63D9A5" id="Cuadro de texto 16" o:spid="_x0000_s1028" type="#_x0000_t202" style="width:416.1pt;height:34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" filled="f" stroked="f">
                      <v:textbox>
                        <w:txbxContent>
                          <w:p w14:paraId="3DDE2213" w14:textId="0782F432" w:rsidR="00CB4A4D" w:rsidRPr="00CB4A4D" w:rsidRDefault="00E754CD" w:rsidP="00CB4A4D">
                            <w:pPr>
                              <w:pStyle w:val="Subttulo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lang w:bidi="es-ES"/>
                              </w:rPr>
                              <w:t>2025</w:t>
                            </w:r>
                            <w:r w:rsidR="00CB4A4D">
                              <w:rPr>
                                <w:color w:val="FFFFFF" w:themeColor="background1"/>
                                <w:lang w:bidi="es-ES"/>
                              </w:rPr>
                              <w:t xml:space="preserve"> | Por: </w:t>
                            </w:r>
                            <w:r>
                              <w:rPr>
                                <w:color w:val="FFFFFF" w:themeColor="background1"/>
                                <w:lang w:bidi="es-ES"/>
                              </w:rPr>
                              <w:t>Stuart Palma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</w:tbl>
    <w:sdt>
      <w:sdtPr>
        <w:rPr>
          <w:b/>
        </w:rPr>
        <w:id w:val="805429490"/>
        <w:docPartObj>
          <w:docPartGallery w:val="Cover Pages"/>
          <w:docPartUnique/>
        </w:docPartObj>
      </w:sdtPr>
      <w:sdtContent>
        <w:p w14:paraId="6A68652C" w14:textId="77777777" w:rsidR="00CB4A4D" w:rsidRDefault="00CB4A4D">
          <w:pPr>
            <w:spacing w:after="200"/>
            <w:rPr>
              <w:b/>
              <w:noProof/>
            </w:rPr>
          </w:pPr>
          <w:r>
            <w:rPr>
              <w:b/>
              <w:noProof/>
              <w:lang w:bidi="es-ES"/>
            </w:rPr>
            <w:drawing>
              <wp:anchor distT="0" distB="0" distL="114300" distR="114300" simplePos="0" relativeHeight="251658240" behindDoc="1" locked="0" layoutInCell="1" allowOverlap="1" wp14:anchorId="7E5D5C69" wp14:editId="5EAF366F">
                <wp:simplePos x="0" y="0"/>
                <wp:positionH relativeFrom="column">
                  <wp:posOffset>-898525</wp:posOffset>
                </wp:positionH>
                <wp:positionV relativeFrom="paragraph">
                  <wp:posOffset>155421</wp:posOffset>
                </wp:positionV>
                <wp:extent cx="7776544" cy="5186855"/>
                <wp:effectExtent l="0" t="0" r="0" b="0"/>
                <wp:wrapNone/>
                <wp:docPr id="6" name="Imagen 6" descr="mesa, manos, informe" title="mesa, manos, inform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n de informe.jpg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76544" cy="5186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>
            <w:rPr>
              <w:b/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02C817C5" wp14:editId="51449311">
                    <wp:simplePos x="0" y="0"/>
                    <wp:positionH relativeFrom="column">
                      <wp:posOffset>-898634</wp:posOffset>
                    </wp:positionH>
                    <wp:positionV relativeFrom="paragraph">
                      <wp:posOffset>-961696</wp:posOffset>
                    </wp:positionV>
                    <wp:extent cx="7776210" cy="1119352"/>
                    <wp:effectExtent l="0" t="0" r="0" b="5080"/>
                    <wp:wrapNone/>
                    <wp:docPr id="10" name="Rectángulo 10" descr="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6210" cy="1119352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E4A7D4C" id="Rectángulo 10" o:spid="_x0000_s1026" alt="rectángulo" style="position:absolute;margin-left:-70.75pt;margin-top:-75.7pt;width:612.3pt;height:88.15pt;z-index:-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" fillcolor="#4a66ac [3204]" stroked="f" strokeweight="1pt"/>
                </w:pict>
              </mc:Fallback>
            </mc:AlternateContent>
          </w:r>
        </w:p>
        <w:p w14:paraId="41FE41C5" w14:textId="77777777" w:rsidR="00FD71E8" w:rsidRDefault="00CB4A4D">
          <w:pPr>
            <w:spacing w:after="200"/>
            <w:rPr>
              <w:b/>
            </w:rPr>
          </w:pPr>
          <w:r>
            <w:rPr>
              <w:b/>
              <w:noProof/>
              <w:lang w:bidi="es-ES"/>
            </w:rPr>
            <mc:AlternateContent>
              <mc:Choice Requires="wps">
                <w:drawing>
                  <wp:anchor distT="0" distB="0" distL="114300" distR="114300" simplePos="0" relativeHeight="251657215" behindDoc="1" locked="0" layoutInCell="1" allowOverlap="1" wp14:anchorId="4ECADD5A" wp14:editId="579A9EEF">
                    <wp:simplePos x="0" y="0"/>
                    <wp:positionH relativeFrom="column">
                      <wp:posOffset>-914400</wp:posOffset>
                    </wp:positionH>
                    <wp:positionV relativeFrom="paragraph">
                      <wp:posOffset>4871719</wp:posOffset>
                    </wp:positionV>
                    <wp:extent cx="7776210" cy="4429125"/>
                    <wp:effectExtent l="0" t="0" r="0" b="9525"/>
                    <wp:wrapNone/>
                    <wp:docPr id="8" name="Rectángulo 8" descr="rectángulo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76210" cy="4429125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75000"/>
                                <a:lumOff val="25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B36BBF" id="Rectángulo 8" o:spid="_x0000_s1026" alt="rectángulo" style="position:absolute;margin-left:-1in;margin-top:383.6pt;width:612.3pt;height:348.75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" fillcolor="#404040 [2429]" stroked="f" strokeweight="1pt"/>
                </w:pict>
              </mc:Fallback>
            </mc:AlternateContent>
          </w:r>
          <w:r w:rsidR="00D73345">
            <w:rPr>
              <w:b/>
              <w:noProof/>
              <w:lang w:bidi="es-ES"/>
            </w:rPr>
            <w:t xml:space="preserve"> </w:t>
          </w:r>
          <w:r w:rsidR="00616989">
            <w:rPr>
              <w:b/>
              <w:lang w:bidi="es-ES"/>
            </w:rPr>
            <w:br w:type="page"/>
          </w:r>
        </w:p>
        <w:sdt>
          <w:sdtPr>
            <w:rPr>
              <w:rFonts w:asciiTheme="minorHAnsi" w:eastAsiaTheme="minorHAnsi" w:hAnsiTheme="minorHAnsi" w:cs="Times New Roman"/>
              <w:color w:val="000000" w:themeColor="text1"/>
              <w:sz w:val="20"/>
              <w:szCs w:val="20"/>
              <w:lang w:eastAsia="en-US"/>
            </w:rPr>
            <w:id w:val="-431201403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58C91DDE" w14:textId="5B03D376" w:rsidR="00787439" w:rsidRDefault="00787439">
              <w:pPr>
                <w:pStyle w:val="TtuloTDC"/>
              </w:pPr>
              <w:r>
                <w:t>Contenido</w:t>
              </w:r>
            </w:p>
            <w:p w14:paraId="08323EBA" w14:textId="78572771" w:rsidR="004C0373" w:rsidRDefault="00787439">
              <w:pPr>
                <w:pStyle w:val="TDC1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13680928" w:history="1">
                <w:r w:rsidR="004C0373" w:rsidRPr="004F2CDA">
                  <w:rPr>
                    <w:rStyle w:val="Hipervnculo"/>
                  </w:rPr>
                  <w:t>1. Propósito y Normas Básicas</w:t>
                </w:r>
                <w:r w:rsidR="004C0373">
                  <w:rPr>
                    <w:webHidden/>
                  </w:rPr>
                  <w:tab/>
                </w:r>
                <w:r w:rsidR="004C0373">
                  <w:rPr>
                    <w:webHidden/>
                  </w:rPr>
                  <w:fldChar w:fldCharType="begin"/>
                </w:r>
                <w:r w:rsidR="004C0373">
                  <w:rPr>
                    <w:webHidden/>
                  </w:rPr>
                  <w:instrText xml:space="preserve"> PAGEREF _Toc213680928 \h </w:instrText>
                </w:r>
                <w:r w:rsidR="004C0373">
                  <w:rPr>
                    <w:webHidden/>
                  </w:rPr>
                </w:r>
                <w:r w:rsidR="004C0373">
                  <w:rPr>
                    <w:webHidden/>
                  </w:rPr>
                  <w:fldChar w:fldCharType="separate"/>
                </w:r>
                <w:r w:rsidR="004C0373">
                  <w:rPr>
                    <w:webHidden/>
                  </w:rPr>
                  <w:t>2</w:t>
                </w:r>
                <w:r w:rsidR="004C0373">
                  <w:rPr>
                    <w:webHidden/>
                  </w:rPr>
                  <w:fldChar w:fldCharType="end"/>
                </w:r>
              </w:hyperlink>
            </w:p>
            <w:p w14:paraId="0A9D12C1" w14:textId="4FCC2DD9" w:rsidR="004C0373" w:rsidRDefault="004C0373">
              <w:pPr>
                <w:pStyle w:val="TDC2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29" w:history="1">
                <w:r w:rsidRPr="004F2CDA">
                  <w:rPr>
                    <w:rStyle w:val="Hipervnculo"/>
                  </w:rPr>
                  <w:t>1.1. Propósito y Uso Previsto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_Toc213680929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46E53DE5" w14:textId="2ED32B03" w:rsidR="004C0373" w:rsidRDefault="004C0373">
              <w:pPr>
                <w:pStyle w:val="TDC2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0" w:history="1">
                <w:r w:rsidRPr="004F2CDA">
                  <w:rPr>
                    <w:rStyle w:val="Hipervnculo"/>
                  </w:rPr>
                  <w:t>1.2. Normas Básicas de Cuidado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_Toc213680930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384547A" w14:textId="235DEEBC" w:rsidR="004C0373" w:rsidRDefault="004C0373">
              <w:pPr>
                <w:pStyle w:val="TDC1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1" w:history="1">
                <w:r w:rsidRPr="004F2CDA">
                  <w:rPr>
                    <w:rStyle w:val="Hipervnculo"/>
                  </w:rPr>
                  <w:t>2. Componentes de la Sala (¿Qué es qué?)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_Toc213680931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6A9C7CD" w14:textId="3E78A637" w:rsidR="004C0373" w:rsidRDefault="004C0373">
              <w:pPr>
                <w:pStyle w:val="TDC1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2" w:history="1">
                <w:r w:rsidRPr="004F2CDA">
                  <w:rPr>
                    <w:rStyle w:val="Hipervnculo"/>
                  </w:rPr>
                  <w:t>3. Guía Rápida de Operación (Paso a Paso)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_Toc213680932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1A62EA80" w14:textId="0D6830E0" w:rsidR="004C0373" w:rsidRDefault="004C0373">
              <w:pPr>
                <w:pStyle w:val="TDC2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3" w:history="1">
                <w:r w:rsidRPr="004F2CDA">
                  <w:rPr>
                    <w:rStyle w:val="Hipervnculo"/>
                  </w:rPr>
                  <w:t>3.1. Encendido y Verificación Inicial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_Toc213680933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2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FCB00F9" w14:textId="1ED2B885" w:rsidR="004C0373" w:rsidRDefault="004C0373">
              <w:pPr>
                <w:pStyle w:val="TDC2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4" w:history="1">
                <w:r w:rsidRPr="004F2CDA">
                  <w:rPr>
                    <w:rStyle w:val="Hipervnculo"/>
                  </w:rPr>
                  <w:t>3.2. Cómo Iniciar una Videoconferencia (Teams/Zoom)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_Toc213680934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9F12D72" w14:textId="5DF392DC" w:rsidR="004C0373" w:rsidRDefault="004C0373">
              <w:pPr>
                <w:pStyle w:val="TDC2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5" w:history="1">
                <w:r w:rsidRPr="004F2CDA">
                  <w:rPr>
                    <w:rStyle w:val="Hipervnculo"/>
                  </w:rPr>
                  <w:t>3.3. Cómo Compartir Pantalla (AnyDesk)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_Toc213680935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046931DA" w14:textId="5154A60A" w:rsidR="004C0373" w:rsidRDefault="004C0373">
              <w:pPr>
                <w:pStyle w:val="TDC2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6" w:history="1">
                <w:r w:rsidRPr="004F2CDA">
                  <w:rPr>
                    <w:rStyle w:val="Hipervnculo"/>
                  </w:rPr>
                  <w:t>3.4. Procedimiento de Apagado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_Toc213680936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3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52AA3DF4" w14:textId="45E88F1C" w:rsidR="004C0373" w:rsidRDefault="004C0373">
              <w:pPr>
                <w:pStyle w:val="TDC1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7" w:history="1">
                <w:r w:rsidRPr="004F2CDA">
                  <w:rPr>
                    <w:rStyle w:val="Hipervnculo"/>
                  </w:rPr>
                  <w:t>4. SOLUCIÓN DE PROBLEMAS (¡Intente esto primero!)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_Toc213680937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4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68179799" w14:textId="3EC1A14C" w:rsidR="004C0373" w:rsidRDefault="004C0373">
              <w:pPr>
                <w:pStyle w:val="TDC1"/>
                <w:rPr>
                  <w:rFonts w:eastAsiaTheme="minorEastAsia" w:cstheme="minorBidi"/>
                  <w:smallCaps w:val="0"/>
                  <w:color w:val="auto"/>
                  <w:kern w:val="2"/>
                  <w:sz w:val="24"/>
                  <w:szCs w:val="24"/>
                  <w:lang w:eastAsia="es-ES"/>
                  <w14:ligatures w14:val="standardContextual"/>
                </w:rPr>
              </w:pPr>
              <w:hyperlink w:anchor="_Toc213680938" w:history="1">
                <w:r w:rsidRPr="004F2CDA">
                  <w:rPr>
                    <w:rStyle w:val="Hipervnculo"/>
                  </w:rPr>
                  <w:t>5. SOPORTE TÉCNICO</w:t>
                </w:r>
                <w:r>
                  <w:rPr>
                    <w:webHidden/>
                  </w:rPr>
                  <w:tab/>
                </w:r>
                <w:r>
                  <w:rPr>
                    <w:webHidden/>
                  </w:rPr>
                  <w:fldChar w:fldCharType="begin"/>
                </w:r>
                <w:r>
                  <w:rPr>
                    <w:webHidden/>
                  </w:rPr>
                  <w:instrText xml:space="preserve"> PAGEREF _Toc213680938 \h </w:instrText>
                </w:r>
                <w:r>
                  <w:rPr>
                    <w:webHidden/>
                  </w:rPr>
                </w:r>
                <w:r>
                  <w:rPr>
                    <w:webHidden/>
                  </w:rPr>
                  <w:fldChar w:fldCharType="separate"/>
                </w:r>
                <w:r>
                  <w:rPr>
                    <w:webHidden/>
                  </w:rPr>
                  <w:t>5</w:t>
                </w:r>
                <w:r>
                  <w:rPr>
                    <w:webHidden/>
                  </w:rPr>
                  <w:fldChar w:fldCharType="end"/>
                </w:r>
              </w:hyperlink>
            </w:p>
            <w:p w14:paraId="368BBBCB" w14:textId="6C1FC03D" w:rsidR="00787439" w:rsidRDefault="00787439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697E8290" w14:textId="77777777" w:rsidR="00787439" w:rsidRDefault="00787439">
          <w:pPr>
            <w:spacing w:after="200" w:line="276" w:lineRule="auto"/>
            <w:rPr>
              <w:rFonts w:ascii="Franklin Gothic Book" w:hAnsi="Franklin Gothic Book"/>
              <w:color w:val="374C80" w:themeColor="accent1" w:themeShade="BF"/>
              <w:spacing w:val="20"/>
              <w:sz w:val="56"/>
              <w:szCs w:val="32"/>
              <w:lang w:bidi="es-ES"/>
            </w:rPr>
          </w:pPr>
          <w:r>
            <w:rPr>
              <w:lang w:bidi="es-ES"/>
            </w:rPr>
            <w:br w:type="page"/>
          </w:r>
        </w:p>
        <w:p w14:paraId="082F0D09" w14:textId="77777777" w:rsidR="004C0373" w:rsidRPr="002B56AC" w:rsidRDefault="004C0373" w:rsidP="004C0373">
          <w:pPr>
            <w:pStyle w:val="Ttulo1"/>
            <w:rPr>
              <w:sz w:val="44"/>
              <w:szCs w:val="22"/>
            </w:rPr>
          </w:pPr>
          <w:bookmarkStart w:id="0" w:name="_Toc213680928"/>
          <w:r w:rsidRPr="002B56AC">
            <w:rPr>
              <w:sz w:val="44"/>
              <w:szCs w:val="22"/>
            </w:rPr>
            <w:lastRenderedPageBreak/>
            <w:t>1. Propósito y Normas Básicas</w:t>
          </w:r>
          <w:bookmarkEnd w:id="0"/>
        </w:p>
        <w:p w14:paraId="1013BE1B" w14:textId="77777777" w:rsidR="004C0373" w:rsidRPr="002B56AC" w:rsidRDefault="004C0373" w:rsidP="004C0373">
          <w:pPr>
            <w:pStyle w:val="Ttulo2"/>
            <w:rPr>
              <w:sz w:val="36"/>
              <w:szCs w:val="22"/>
            </w:rPr>
          </w:pPr>
          <w:bookmarkStart w:id="1" w:name="_Toc213680929"/>
          <w:r w:rsidRPr="002B56AC">
            <w:rPr>
              <w:sz w:val="36"/>
              <w:szCs w:val="22"/>
            </w:rPr>
            <w:t>1.1. Propósito y Uso Previsto</w:t>
          </w:r>
          <w:bookmarkEnd w:id="1"/>
        </w:p>
        <w:p w14:paraId="6070CF40" w14:textId="77777777" w:rsidR="004C0373" w:rsidRPr="004C0373" w:rsidRDefault="004C0373" w:rsidP="004C0373">
          <w:r w:rsidRPr="004C0373">
            <w:t xml:space="preserve">Esta guía está orientada en ayudar a los miembros de </w:t>
          </w:r>
          <w:proofErr w:type="spellStart"/>
          <w:r w:rsidRPr="004C0373">
            <w:t>Expoflores</w:t>
          </w:r>
          <w:proofErr w:type="spellEnd"/>
          <w:r w:rsidRPr="004C0373">
            <w:t xml:space="preserve"> al uso del sistema de videoconferencias de la Sala de Directorio Principal de la oficina.</w:t>
          </w:r>
        </w:p>
        <w:p w14:paraId="62CBA1FD" w14:textId="77777777" w:rsidR="004C0373" w:rsidRPr="004C0373" w:rsidRDefault="004C0373" w:rsidP="004C0373">
          <w:r w:rsidRPr="004C0373">
            <w:rPr>
              <w:b/>
              <w:bCs/>
            </w:rPr>
            <w:t>Uso Previsto:</w:t>
          </w:r>
          <w:r w:rsidRPr="004C0373">
            <w:t xml:space="preserve"> El equipo está diseñado </w:t>
          </w:r>
          <w:r w:rsidRPr="004C0373">
            <w:rPr>
              <w:b/>
              <w:bCs/>
            </w:rPr>
            <w:t>únicamente</w:t>
          </w:r>
          <w:r w:rsidRPr="004C0373">
            <w:t xml:space="preserve"> para realizar videoconferencias por las plataformas de (</w:t>
          </w:r>
          <w:proofErr w:type="gramStart"/>
          <w:r w:rsidRPr="004C0373">
            <w:t>Zoom</w:t>
          </w:r>
          <w:proofErr w:type="gramEnd"/>
          <w:r w:rsidRPr="004C0373">
            <w:t xml:space="preserve"> y Teams) y para presentaciones locales. Cualquier otro uso (navegación personal, instalación de software) no se encuentra permitido.</w:t>
          </w:r>
        </w:p>
        <w:p w14:paraId="39125BA6" w14:textId="77777777" w:rsidR="004C0373" w:rsidRPr="002B56AC" w:rsidRDefault="004C0373" w:rsidP="004C0373">
          <w:pPr>
            <w:pStyle w:val="Ttulo2"/>
            <w:rPr>
              <w:sz w:val="36"/>
              <w:szCs w:val="22"/>
            </w:rPr>
          </w:pPr>
          <w:bookmarkStart w:id="2" w:name="_Toc213680930"/>
          <w:r w:rsidRPr="002B56AC">
            <w:rPr>
              <w:sz w:val="36"/>
              <w:szCs w:val="22"/>
            </w:rPr>
            <w:t>1.2. Normas Básicas de Cuidado</w:t>
          </w:r>
          <w:bookmarkEnd w:id="2"/>
        </w:p>
        <w:p w14:paraId="1052C8FF" w14:textId="77777777" w:rsidR="004C0373" w:rsidRPr="004C0373" w:rsidRDefault="004C0373" w:rsidP="004C0373">
          <w:r w:rsidRPr="004C0373">
            <w:rPr>
              <w:b/>
              <w:bCs/>
            </w:rPr>
            <w:t>¡CUIDADO!</w:t>
          </w:r>
          <w:r w:rsidRPr="004C0373">
            <w:t xml:space="preserve"> Para evitar daños al equipo, por favor siga las siguientes normas:</w:t>
          </w:r>
        </w:p>
        <w:p w14:paraId="52F5A25F" w14:textId="77777777" w:rsidR="004C0373" w:rsidRPr="004C0373" w:rsidRDefault="004C0373" w:rsidP="004C0373">
          <w:pPr>
            <w:numPr>
              <w:ilvl w:val="0"/>
              <w:numId w:val="31"/>
            </w:numPr>
          </w:pPr>
          <w:r w:rsidRPr="004C0373">
            <w:rPr>
              <w:b/>
              <w:bCs/>
            </w:rPr>
            <w:t>No desconecte cables:</w:t>
          </w:r>
          <w:r w:rsidRPr="004C0373">
            <w:t xml:space="preserve"> Nunca tire de los cables HDMI o USB-C. Si necesita conectar su laptop, debe usar </w:t>
          </w:r>
          <w:proofErr w:type="spellStart"/>
          <w:r w:rsidRPr="004C0373">
            <w:t>AnyDesk</w:t>
          </w:r>
          <w:proofErr w:type="spellEnd"/>
          <w:r w:rsidRPr="004C0373">
            <w:t xml:space="preserve"> para la conexión o, en su caso, llamar al equipo de sistemas para que le apoyen.</w:t>
          </w:r>
        </w:p>
        <w:p w14:paraId="3462F825" w14:textId="77777777" w:rsidR="004C0373" w:rsidRPr="004C0373" w:rsidRDefault="004C0373" w:rsidP="004C0373">
          <w:pPr>
            <w:numPr>
              <w:ilvl w:val="0"/>
              <w:numId w:val="31"/>
            </w:numPr>
          </w:pPr>
          <w:r w:rsidRPr="004C0373">
            <w:rPr>
              <w:b/>
              <w:bCs/>
            </w:rPr>
            <w:t>No mueva la cámara:</w:t>
          </w:r>
          <w:r w:rsidRPr="004C0373">
            <w:t xml:space="preserve"> La cámara </w:t>
          </w:r>
          <w:proofErr w:type="spellStart"/>
          <w:r w:rsidRPr="004C0373">
            <w:t>Kandao</w:t>
          </w:r>
          <w:proofErr w:type="spellEnd"/>
          <w:r w:rsidRPr="004C0373">
            <w:t xml:space="preserve"> está calibrada para la sala. No la mueva ni coloque objetos delante de ella.</w:t>
          </w:r>
        </w:p>
        <w:p w14:paraId="53D670EB" w14:textId="77777777" w:rsidR="004C0373" w:rsidRPr="004C0373" w:rsidRDefault="004C0373" w:rsidP="004C0373">
          <w:pPr>
            <w:numPr>
              <w:ilvl w:val="0"/>
              <w:numId w:val="31"/>
            </w:numPr>
          </w:pPr>
          <w:r w:rsidRPr="004C0373">
            <w:rPr>
              <w:b/>
              <w:bCs/>
            </w:rPr>
            <w:t>No coma ni beba</w:t>
          </w:r>
          <w:r w:rsidRPr="004C0373">
            <w:t xml:space="preserve"> cerca del teclado, </w:t>
          </w:r>
          <w:proofErr w:type="gramStart"/>
          <w:r w:rsidRPr="004C0373">
            <w:t>mouse</w:t>
          </w:r>
          <w:proofErr w:type="gramEnd"/>
          <w:r w:rsidRPr="004C0373">
            <w:t xml:space="preserve"> o Mac Mini.</w:t>
          </w:r>
        </w:p>
        <w:p w14:paraId="64B6BA2A" w14:textId="77777777" w:rsidR="004C0373" w:rsidRPr="002B56AC" w:rsidRDefault="004C0373" w:rsidP="004C0373">
          <w:pPr>
            <w:pStyle w:val="Ttulo1"/>
            <w:rPr>
              <w:sz w:val="44"/>
              <w:szCs w:val="22"/>
            </w:rPr>
          </w:pPr>
          <w:bookmarkStart w:id="3" w:name="_Toc213680931"/>
          <w:r w:rsidRPr="002B56AC">
            <w:rPr>
              <w:sz w:val="44"/>
              <w:szCs w:val="22"/>
            </w:rPr>
            <w:t>2. Componentes de la Sala (¿Qué es qué?)</w:t>
          </w:r>
          <w:bookmarkEnd w:id="3"/>
        </w:p>
        <w:p w14:paraId="5110D272" w14:textId="77777777" w:rsidR="004C0373" w:rsidRPr="004C0373" w:rsidRDefault="004C0373" w:rsidP="004C0373">
          <w:r w:rsidRPr="004C0373">
            <w:t>Usted interactuará con 4 componentes principales:</w:t>
          </w:r>
        </w:p>
        <w:p w14:paraId="0D663C8E" w14:textId="77777777" w:rsidR="004C0373" w:rsidRPr="004C0373" w:rsidRDefault="004C0373" w:rsidP="004C0373">
          <w:pPr>
            <w:numPr>
              <w:ilvl w:val="0"/>
              <w:numId w:val="32"/>
            </w:numPr>
          </w:pPr>
          <w:r w:rsidRPr="004C0373">
            <w:rPr>
              <w:b/>
              <w:bCs/>
            </w:rPr>
            <w:t xml:space="preserve">Monitores (4 </w:t>
          </w:r>
          <w:proofErr w:type="spellStart"/>
          <w:r w:rsidRPr="004C0373">
            <w:rPr>
              <w:b/>
              <w:bCs/>
            </w:rPr>
            <w:t>TVs</w:t>
          </w:r>
          <w:proofErr w:type="spellEnd"/>
          <w:r w:rsidRPr="004C0373">
            <w:rPr>
              <w:b/>
              <w:bCs/>
            </w:rPr>
            <w:t>):</w:t>
          </w:r>
          <w:r w:rsidRPr="004C0373">
            <w:t xml:space="preserve"> Donde verá la reunión y la presentación.</w:t>
          </w:r>
        </w:p>
        <w:p w14:paraId="262DBE99" w14:textId="77777777" w:rsidR="004C0373" w:rsidRPr="004C0373" w:rsidRDefault="004C0373" w:rsidP="004C0373">
          <w:pPr>
            <w:numPr>
              <w:ilvl w:val="0"/>
              <w:numId w:val="32"/>
            </w:numPr>
          </w:pPr>
          <w:r w:rsidRPr="004C0373">
            <w:rPr>
              <w:b/>
              <w:bCs/>
            </w:rPr>
            <w:t>Mac Mini (Cerebro):</w:t>
          </w:r>
          <w:r w:rsidRPr="004C0373">
            <w:t xml:space="preserve"> La computadora (ubicada detrás de las </w:t>
          </w:r>
          <w:proofErr w:type="spellStart"/>
          <w:r w:rsidRPr="004C0373">
            <w:t>TVs</w:t>
          </w:r>
          <w:proofErr w:type="spellEnd"/>
          <w:r w:rsidRPr="004C0373">
            <w:t>) que corre las aplicaciones.</w:t>
          </w:r>
        </w:p>
        <w:p w14:paraId="43F5B119" w14:textId="77777777" w:rsidR="004C0373" w:rsidRPr="004C0373" w:rsidRDefault="004C0373" w:rsidP="004C0373">
          <w:pPr>
            <w:numPr>
              <w:ilvl w:val="0"/>
              <w:numId w:val="32"/>
            </w:numPr>
          </w:pPr>
          <w:r w:rsidRPr="004C0373">
            <w:rPr>
              <w:b/>
              <w:bCs/>
            </w:rPr>
            <w:t xml:space="preserve">Cámara </w:t>
          </w:r>
          <w:proofErr w:type="spellStart"/>
          <w:r w:rsidRPr="004C0373">
            <w:rPr>
              <w:b/>
              <w:bCs/>
            </w:rPr>
            <w:t>Kandao</w:t>
          </w:r>
          <w:proofErr w:type="spellEnd"/>
          <w:r w:rsidRPr="004C0373">
            <w:rPr>
              <w:b/>
              <w:bCs/>
            </w:rPr>
            <w:t xml:space="preserve"> 360 (Ojos y Oídos):</w:t>
          </w:r>
          <w:r w:rsidRPr="004C0373">
            <w:t xml:space="preserve"> Es el dispositivo TODO-EN-UNO. Funciona como </w:t>
          </w:r>
          <w:r w:rsidRPr="004C0373">
            <w:rPr>
              <w:b/>
              <w:bCs/>
            </w:rPr>
            <w:t>Cámara, Micrófono y Altavoz</w:t>
          </w:r>
          <w:r w:rsidRPr="004C0373">
            <w:t>.</w:t>
          </w:r>
        </w:p>
        <w:p w14:paraId="4397EACB" w14:textId="77777777" w:rsidR="004C0373" w:rsidRDefault="004C0373" w:rsidP="004C0373">
          <w:pPr>
            <w:numPr>
              <w:ilvl w:val="0"/>
              <w:numId w:val="32"/>
            </w:numPr>
          </w:pPr>
          <w:proofErr w:type="gramStart"/>
          <w:r w:rsidRPr="004C0373">
            <w:rPr>
              <w:b/>
              <w:bCs/>
            </w:rPr>
            <w:t>Mouse</w:t>
          </w:r>
          <w:proofErr w:type="gramEnd"/>
          <w:r w:rsidRPr="004C0373">
            <w:rPr>
              <w:b/>
              <w:bCs/>
            </w:rPr>
            <w:t xml:space="preserve"> y Teclado Inalámbrico:</w:t>
          </w:r>
          <w:r w:rsidRPr="004C0373">
            <w:t xml:space="preserve"> Para controlar al computador.</w:t>
          </w:r>
        </w:p>
        <w:p w14:paraId="79827302" w14:textId="52D645BB" w:rsidR="00F47796" w:rsidRDefault="00A101D3" w:rsidP="00F47796">
          <w:pPr>
            <w:ind w:left="360"/>
          </w:pPr>
          <w:r>
            <w:rPr>
              <w:noProof/>
            </w:rPr>
            <w:lastRenderedPageBreak/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078B61B4" wp14:editId="1F0669E5">
                    <wp:simplePos x="0" y="0"/>
                    <wp:positionH relativeFrom="column">
                      <wp:posOffset>1914525</wp:posOffset>
                    </wp:positionH>
                    <wp:positionV relativeFrom="paragraph">
                      <wp:posOffset>2000250</wp:posOffset>
                    </wp:positionV>
                    <wp:extent cx="257175" cy="428625"/>
                    <wp:effectExtent l="57150" t="38100" r="47625" b="85725"/>
                    <wp:wrapNone/>
                    <wp:docPr id="73711137" name="Conector rect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H="1" flipV="1">
                              <a:off x="0" y="0"/>
                              <a:ext cx="257175" cy="42862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53B7704E" id="Conector recto 11" o:spid="_x0000_s1026" style="position:absolute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75pt,157.5pt" to="171pt,19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" strokecolor="#9d90a0 [3209]" strokeweight="3pt">
                    <v:shadow on="t" color="black" opacity=".5" origin=",-.5" offset="0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5919" behindDoc="0" locked="0" layoutInCell="1" allowOverlap="1" wp14:anchorId="41FA0403" wp14:editId="7C83FEFC">
                    <wp:simplePos x="0" y="0"/>
                    <wp:positionH relativeFrom="column">
                      <wp:posOffset>2943224</wp:posOffset>
                    </wp:positionH>
                    <wp:positionV relativeFrom="paragraph">
                      <wp:posOffset>1543050</wp:posOffset>
                    </wp:positionV>
                    <wp:extent cx="1076325" cy="590550"/>
                    <wp:effectExtent l="57150" t="38100" r="47625" b="95250"/>
                    <wp:wrapNone/>
                    <wp:docPr id="1870854949" name="Conector recto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076325" cy="59055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688CA1C9" id="Conector recto 10" o:spid="_x0000_s1026" style="position:absolute;flip:y;z-index:2516659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1.75pt,121.5pt" to="316.5pt,16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" strokecolor="#9d90a0 [3209]" strokeweight="3pt">
                    <v:shadow on="t" color="black" opacity=".5" origin=",-.5" offset="0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369B8670" wp14:editId="189DD1BB">
                    <wp:simplePos x="0" y="0"/>
                    <wp:positionH relativeFrom="column">
                      <wp:posOffset>3057524</wp:posOffset>
                    </wp:positionH>
                    <wp:positionV relativeFrom="paragraph">
                      <wp:posOffset>2752725</wp:posOffset>
                    </wp:positionV>
                    <wp:extent cx="1666875" cy="114300"/>
                    <wp:effectExtent l="57150" t="38100" r="66675" b="95250"/>
                    <wp:wrapNone/>
                    <wp:docPr id="208113206" name="Conector recto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666875" cy="11430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4AB8C2CD" id="Conector recto 9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75pt,216.75pt" to="372pt,2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" strokecolor="#9d90a0 [3209]" strokeweight="3pt">
                    <v:shadow on="t" color="black" opacity=".5" origin=",-.5" offset="0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1552" behindDoc="0" locked="0" layoutInCell="1" allowOverlap="1" wp14:anchorId="02359F47" wp14:editId="2D3B0383">
                    <wp:simplePos x="0" y="0"/>
                    <wp:positionH relativeFrom="column">
                      <wp:posOffset>1714500</wp:posOffset>
                    </wp:positionH>
                    <wp:positionV relativeFrom="paragraph">
                      <wp:posOffset>1771650</wp:posOffset>
                    </wp:positionV>
                    <wp:extent cx="314325" cy="314325"/>
                    <wp:effectExtent l="38100" t="19050" r="66675" b="104775"/>
                    <wp:wrapNone/>
                    <wp:docPr id="2023247934" name="Elips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4325" cy="3143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F13310F" w14:textId="366A088C" w:rsidR="00A101D3" w:rsidRPr="00A101D3" w:rsidRDefault="00A101D3" w:rsidP="00A101D3">
                                <w:pPr>
                                  <w:jc w:val="both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02359F47" id="Elipse 8" o:spid="_x0000_s1029" style="position:absolute;left:0;text-align:left;margin-left:135pt;margin-top:139.5pt;width:24.75pt;height:24.7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" strokecolor="#295e8e [1925]">
                    <v:fill r:id="rId9" o:title="" recolor="t" rotate="t" type="tile"/>
                    <v:imagedata recolortarget="#d0e1f1 [981]"/>
                    <v:shadow on="t" color="black" opacity=".5" origin=",-.5" offset="0"/>
                    <v:textbox>
                      <w:txbxContent>
                        <w:p w14:paraId="0F13310F" w14:textId="366A088C" w:rsidR="00A101D3" w:rsidRPr="00A101D3" w:rsidRDefault="00A101D3" w:rsidP="00A101D3">
                          <w:pPr>
                            <w:jc w:val="both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4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6A7859F" wp14:editId="3F2106DC">
                    <wp:simplePos x="0" y="0"/>
                    <wp:positionH relativeFrom="column">
                      <wp:posOffset>3857625</wp:posOffset>
                    </wp:positionH>
                    <wp:positionV relativeFrom="paragraph">
                      <wp:posOffset>1352550</wp:posOffset>
                    </wp:positionV>
                    <wp:extent cx="314325" cy="314325"/>
                    <wp:effectExtent l="38100" t="19050" r="66675" b="104775"/>
                    <wp:wrapNone/>
                    <wp:docPr id="597592863" name="Elips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4325" cy="3143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59BEA7D" w14:textId="33A2CCE8" w:rsidR="00A101D3" w:rsidRPr="00A101D3" w:rsidRDefault="00A101D3" w:rsidP="00A101D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56A7859F" id="_x0000_s1030" style="position:absolute;left:0;text-align:left;margin-left:303.75pt;margin-top:106.5pt;width:24.75pt;height:24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" strokecolor="#295e8e [1925]">
                    <v:fill r:id="rId9" o:title="" recolor="t" rotate="t" type="tile"/>
                    <v:imagedata recolortarget="#d0e1f1 [981]"/>
                    <v:shadow on="t" color="black" opacity=".5" origin=",-.5" offset="0"/>
                    <v:textbox>
                      <w:txbxContent>
                        <w:p w14:paraId="759BEA7D" w14:textId="33A2CCE8" w:rsidR="00A101D3" w:rsidRPr="00A101D3" w:rsidRDefault="00A101D3" w:rsidP="00A101D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3</w:t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0528" behindDoc="0" locked="0" layoutInCell="1" allowOverlap="1" wp14:anchorId="6FDFA806" wp14:editId="2FA940DB">
                    <wp:simplePos x="0" y="0"/>
                    <wp:positionH relativeFrom="column">
                      <wp:posOffset>4591050</wp:posOffset>
                    </wp:positionH>
                    <wp:positionV relativeFrom="paragraph">
                      <wp:posOffset>2695575</wp:posOffset>
                    </wp:positionV>
                    <wp:extent cx="314325" cy="314325"/>
                    <wp:effectExtent l="38100" t="19050" r="66675" b="104775"/>
                    <wp:wrapNone/>
                    <wp:docPr id="1306837613" name="Elips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4325" cy="3143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8DBEFFD" w14:textId="13ECB408" w:rsidR="00A101D3" w:rsidRPr="00A101D3" w:rsidRDefault="00A101D3" w:rsidP="00A101D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1</w:t>
                                </w:r>
                                <w:r w:rsidRPr="00A101D3">
                                  <w:rPr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09FFDF9E" wp14:editId="4A15C936">
                                      <wp:extent cx="29845" cy="29845"/>
                                      <wp:effectExtent l="0" t="0" r="0" b="0"/>
                                      <wp:docPr id="304818896" name="Imagen 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9845" cy="298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6FDFA806" id="_x0000_s1031" style="position:absolute;left:0;text-align:left;margin-left:361.5pt;margin-top:212.25pt;width:24.75pt;height:24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" strokecolor="#295e8e [1925]">
                    <v:fill r:id="rId9" o:title="" recolor="t" rotate="t" type="tile"/>
                    <v:imagedata recolortarget="#d0e1f1 [981]"/>
                    <v:shadow on="t" color="black" opacity=".5" origin=",-.5" offset="0"/>
                    <v:textbox>
                      <w:txbxContent>
                        <w:p w14:paraId="78DBEFFD" w14:textId="13ECB408" w:rsidR="00A101D3" w:rsidRPr="00A101D3" w:rsidRDefault="00A101D3" w:rsidP="00A101D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1</w:t>
                          </w:r>
                          <w:r w:rsidRPr="00A101D3"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09FFDF9E" wp14:editId="4A15C936">
                                <wp:extent cx="29845" cy="29845"/>
                                <wp:effectExtent l="0" t="0" r="0" b="0"/>
                                <wp:docPr id="304818896" name="Imagen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9845" cy="298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 w:rsidR="00F47796">
            <w:rPr>
              <w:noProof/>
            </w:rPr>
            <w:drawing>
              <wp:inline distT="0" distB="0" distL="0" distR="0" wp14:anchorId="3834AB12" wp14:editId="6F9159C0">
                <wp:extent cx="5553075" cy="4165114"/>
                <wp:effectExtent l="0" t="0" r="0" b="6985"/>
                <wp:docPr id="2094851494" name="Imagen 7" descr="Una sala de estar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4851494" name="Imagen 7" descr="Una sala de estar&#10;&#10;El contenido generado por IA puede ser incorrecto."/>
                        <pic:cNvPicPr/>
                      </pic:nvPicPr>
                      <pic:blipFill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53075" cy="4165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B445F87" w14:textId="28E2B540" w:rsidR="00A101D3" w:rsidRDefault="00A101D3" w:rsidP="00F47796">
          <w:pPr>
            <w:ind w:left="360"/>
            <w:rPr>
              <w:noProof/>
            </w:rPr>
          </w:pPr>
        </w:p>
        <w:p w14:paraId="6B5720CC" w14:textId="77777777" w:rsidR="00A101D3" w:rsidRDefault="00A101D3" w:rsidP="00A101D3">
          <w:pPr>
            <w:keepNext/>
            <w:ind w:left="360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4624" behindDoc="0" locked="0" layoutInCell="1" allowOverlap="1" wp14:anchorId="534D9AEE" wp14:editId="4F24DC19">
                    <wp:simplePos x="0" y="0"/>
                    <wp:positionH relativeFrom="column">
                      <wp:posOffset>3009900</wp:posOffset>
                    </wp:positionH>
                    <wp:positionV relativeFrom="paragraph">
                      <wp:posOffset>717550</wp:posOffset>
                    </wp:positionV>
                    <wp:extent cx="1771650" cy="180975"/>
                    <wp:effectExtent l="57150" t="38100" r="57150" b="85725"/>
                    <wp:wrapNone/>
                    <wp:docPr id="801865803" name="Conector recto 1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1771650" cy="18097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3">
                              <a:schemeClr val="accent6"/>
                            </a:lnRef>
                            <a:fillRef idx="0">
                              <a:schemeClr val="accent6"/>
                            </a:fillRef>
                            <a:effectRef idx="2">
                              <a:schemeClr val="accent6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0E3BDC17" id="Conector recto 16" o:spid="_x0000_s1026" style="position:absolute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7pt,56.5pt" to="376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" strokecolor="#9d90a0 [3209]" strokeweight="3pt">
                    <v:shadow on="t" color="black" opacity=".5" origin=",-.5" offset="0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75648" behindDoc="0" locked="0" layoutInCell="1" allowOverlap="1" wp14:anchorId="2DBF38E6" wp14:editId="38396D15">
                    <wp:simplePos x="0" y="0"/>
                    <wp:positionH relativeFrom="column">
                      <wp:posOffset>4619625</wp:posOffset>
                    </wp:positionH>
                    <wp:positionV relativeFrom="paragraph">
                      <wp:posOffset>488950</wp:posOffset>
                    </wp:positionV>
                    <wp:extent cx="314325" cy="314325"/>
                    <wp:effectExtent l="38100" t="19050" r="66675" b="104775"/>
                    <wp:wrapNone/>
                    <wp:docPr id="349817118" name="Elips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4325" cy="314325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1">
                              <a:schemeClr val="accent2"/>
                            </a:lnRef>
                            <a:fillRef idx="2">
                              <a:schemeClr val="accent2"/>
                            </a:fillRef>
                            <a:effectRef idx="1">
                              <a:schemeClr val="accent2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340DF79" w14:textId="418DA7BF" w:rsidR="00A101D3" w:rsidRPr="00A101D3" w:rsidRDefault="00A101D3" w:rsidP="00A101D3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2</w:t>
                                </w:r>
                                <w:r w:rsidRPr="00A101D3">
                                  <w:rPr>
                                    <w:noProof/>
                                    <w:lang w:val="en-US"/>
                                  </w:rPr>
                                  <w:drawing>
                                    <wp:inline distT="0" distB="0" distL="0" distR="0" wp14:anchorId="7D868039" wp14:editId="2BF21314">
                                      <wp:extent cx="29845" cy="29845"/>
                                      <wp:effectExtent l="0" t="0" r="0" b="0"/>
                                      <wp:docPr id="117007784" name="Imagen 15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0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29845" cy="2984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oval w14:anchorId="2DBF38E6" id="_x0000_s1032" style="position:absolute;left:0;text-align:left;margin-left:363.75pt;margin-top:38.5pt;width:24.75pt;height:24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" strokecolor="#295e8e [1925]">
                    <v:fill r:id="rId9" o:title="" recolor="t" rotate="t" type="tile"/>
                    <v:imagedata recolortarget="#d0e1f1 [981]"/>
                    <v:shadow on="t" color="black" opacity=".5" origin=",-.5" offset="0"/>
                    <v:textbox>
                      <w:txbxContent>
                        <w:p w14:paraId="2340DF79" w14:textId="418DA7BF" w:rsidR="00A101D3" w:rsidRPr="00A101D3" w:rsidRDefault="00A101D3" w:rsidP="00A101D3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2</w:t>
                          </w:r>
                          <w:r w:rsidRPr="00A101D3">
                            <w:rPr>
                              <w:noProof/>
                              <w:lang w:val="en-US"/>
                            </w:rPr>
                            <w:drawing>
                              <wp:inline distT="0" distB="0" distL="0" distR="0" wp14:anchorId="7D868039" wp14:editId="2BF21314">
                                <wp:extent cx="29845" cy="29845"/>
                                <wp:effectExtent l="0" t="0" r="0" b="0"/>
                                <wp:docPr id="117007784" name="Imagen 1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0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9845" cy="298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oval>
                </w:pict>
              </mc:Fallback>
            </mc:AlternateContent>
          </w:r>
          <w:r>
            <w:rPr>
              <w:noProof/>
            </w:rPr>
            <w:drawing>
              <wp:inline distT="0" distB="0" distL="0" distR="0" wp14:anchorId="5830D6C8" wp14:editId="352A73FC">
                <wp:extent cx="5753100" cy="3679825"/>
                <wp:effectExtent l="0" t="0" r="0" b="0"/>
                <wp:docPr id="1328429755" name="Imagen 13" descr="Interfaz de usuario gráfic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8429755" name="Imagen 13" descr="Interfaz de usuario gráfica&#10;&#10;El contenido generado por IA puede ser incorrecto."/>
                        <pic:cNvPicPr/>
                      </pic:nvPicPr>
                      <pic:blipFill rotWithShape="1">
                        <a:blip r:embed="rId1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" t="51849" r="-37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53100" cy="36798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2022F86" w14:textId="5AA110F1" w:rsidR="00A101D3" w:rsidRPr="004C0373" w:rsidRDefault="00A101D3" w:rsidP="00A101D3">
          <w:pPr>
            <w:pStyle w:val="Descripcin"/>
            <w:jc w:val="center"/>
          </w:pPr>
          <w:r>
            <w:t xml:space="preserve">Ilustración </w:t>
          </w:r>
          <w:fldSimple w:instr=" SEQ Ilustración \* ARABIC ">
            <w:r w:rsidR="00C503FD">
              <w:rPr>
                <w:noProof/>
              </w:rPr>
              <w:t>1</w:t>
            </w:r>
          </w:fldSimple>
          <w:r>
            <w:t xml:space="preserve"> </w:t>
          </w:r>
          <w:r w:rsidRPr="00937693">
            <w:t>Vista general de la sala con los componentes 1, 2, 3 y 4 numerados</w:t>
          </w:r>
        </w:p>
        <w:p w14:paraId="33CC3211" w14:textId="77777777" w:rsidR="004C0373" w:rsidRPr="002B56AC" w:rsidRDefault="004C0373" w:rsidP="004C0373">
          <w:pPr>
            <w:pStyle w:val="Ttulo1"/>
            <w:rPr>
              <w:sz w:val="44"/>
              <w:szCs w:val="22"/>
            </w:rPr>
          </w:pPr>
          <w:bookmarkStart w:id="4" w:name="_Toc213680932"/>
          <w:r w:rsidRPr="002B56AC">
            <w:rPr>
              <w:sz w:val="44"/>
              <w:szCs w:val="22"/>
            </w:rPr>
            <w:lastRenderedPageBreak/>
            <w:t>3. Guía Rápida de Operación (Paso a Paso)</w:t>
          </w:r>
          <w:bookmarkEnd w:id="4"/>
        </w:p>
        <w:p w14:paraId="3BA97664" w14:textId="77777777" w:rsidR="004C0373" w:rsidRPr="002B56AC" w:rsidRDefault="004C0373" w:rsidP="004C0373">
          <w:pPr>
            <w:pStyle w:val="Ttulo2"/>
            <w:rPr>
              <w:sz w:val="36"/>
              <w:szCs w:val="22"/>
            </w:rPr>
          </w:pPr>
          <w:bookmarkStart w:id="5" w:name="_Toc213680933"/>
          <w:r w:rsidRPr="002B56AC">
            <w:rPr>
              <w:sz w:val="36"/>
              <w:szCs w:val="22"/>
            </w:rPr>
            <w:t>3.1. Encendido y Verificación Inicial</w:t>
          </w:r>
          <w:bookmarkEnd w:id="5"/>
        </w:p>
        <w:p w14:paraId="6F2FA75A" w14:textId="77777777" w:rsidR="004C0373" w:rsidRPr="004C0373" w:rsidRDefault="004C0373" w:rsidP="004C0373">
          <w:r w:rsidRPr="004C0373">
            <w:rPr>
              <w:b/>
              <w:bCs/>
            </w:rPr>
            <w:t>Paso 1. Encender Monitores (</w:t>
          </w:r>
          <w:proofErr w:type="spellStart"/>
          <w:r w:rsidRPr="004C0373">
            <w:rPr>
              <w:b/>
              <w:bCs/>
            </w:rPr>
            <w:t>TVs</w:t>
          </w:r>
          <w:proofErr w:type="spellEnd"/>
          <w:r w:rsidRPr="004C0373">
            <w:rPr>
              <w:b/>
              <w:bCs/>
            </w:rPr>
            <w:t>)</w:t>
          </w:r>
        </w:p>
        <w:p w14:paraId="12341D69" w14:textId="45693133" w:rsidR="004C0373" w:rsidRPr="004C0373" w:rsidRDefault="004C0373" w:rsidP="004C0373">
          <w:pPr>
            <w:numPr>
              <w:ilvl w:val="0"/>
              <w:numId w:val="33"/>
            </w:numPr>
          </w:pPr>
          <w:r w:rsidRPr="004C0373">
            <w:t>Use el control remoto del TV (</w:t>
          </w:r>
          <w:r w:rsidR="00A101D3">
            <w:t xml:space="preserve">En este caso es un control blanco con etiqueta </w:t>
          </w:r>
          <w:proofErr w:type="spellStart"/>
          <w:r w:rsidR="00A101D3">
            <w:t>chormecast</w:t>
          </w:r>
          <w:proofErr w:type="spellEnd"/>
          <w:r w:rsidRPr="004C0373">
            <w:t>).</w:t>
          </w:r>
        </w:p>
        <w:p w14:paraId="74590667" w14:textId="77777777" w:rsidR="004C0373" w:rsidRDefault="004C0373" w:rsidP="004C0373">
          <w:pPr>
            <w:numPr>
              <w:ilvl w:val="0"/>
              <w:numId w:val="33"/>
            </w:numPr>
          </w:pPr>
          <w:r w:rsidRPr="004C0373">
            <w:t>Asegúrese de que la entrada (Input/</w:t>
          </w:r>
          <w:proofErr w:type="spellStart"/>
          <w:r w:rsidRPr="004C0373">
            <w:t>Source</w:t>
          </w:r>
          <w:proofErr w:type="spellEnd"/>
          <w:r w:rsidRPr="004C0373">
            <w:t xml:space="preserve">) esté en </w:t>
          </w:r>
          <w:r w:rsidRPr="004C0373">
            <w:rPr>
              <w:b/>
              <w:bCs/>
            </w:rPr>
            <w:t>HDMI 1</w:t>
          </w:r>
          <w:r w:rsidRPr="004C0373">
            <w:t>.</w:t>
          </w:r>
        </w:p>
        <w:p w14:paraId="645C93B5" w14:textId="77777777" w:rsidR="00C503FD" w:rsidRDefault="00C503FD" w:rsidP="00C503FD">
          <w:pPr>
            <w:jc w:val="center"/>
            <w:rPr>
              <w:noProof/>
            </w:rPr>
          </w:pPr>
        </w:p>
        <w:p w14:paraId="1B56BA39" w14:textId="77777777" w:rsidR="00C503FD" w:rsidRDefault="00C503FD" w:rsidP="00C503FD">
          <w:pPr>
            <w:jc w:val="center"/>
            <w:rPr>
              <w:noProof/>
            </w:rPr>
          </w:pPr>
        </w:p>
        <w:p w14:paraId="64B45B0A" w14:textId="77777777" w:rsidR="00C503FD" w:rsidRDefault="00C503FD" w:rsidP="00C503FD">
          <w:pPr>
            <w:keepNext/>
            <w:jc w:val="center"/>
          </w:pPr>
          <w:r>
            <w:rPr>
              <w:noProof/>
            </w:rPr>
            <w:drawing>
              <wp:inline distT="0" distB="0" distL="0" distR="0" wp14:anchorId="5520BB36" wp14:editId="57130DDF">
                <wp:extent cx="2619375" cy="1781175"/>
                <wp:effectExtent l="0" t="0" r="9525" b="9525"/>
                <wp:docPr id="49437672" name="Imagen 17" descr="Un control de videojuegos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437672" name="Imagen 17" descr="Un control de videojuegos&#10;&#10;El contenido generado por IA puede ser incorrecto."/>
                        <pic:cNvPicPr/>
                      </pic:nvPicPr>
                      <pic:blipFill rotWithShape="1"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669" t="12951" r="7717" b="13058"/>
                        <a:stretch>
                          <a:fillRect/>
                        </a:stretch>
                      </pic:blipFill>
                      <pic:spPr bwMode="auto">
                        <a:xfrm rot="10800000">
                          <a:off x="0" y="0"/>
                          <a:ext cx="2626785" cy="178621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F805562" w14:textId="3D1FE434" w:rsidR="00C503FD" w:rsidRPr="004C0373" w:rsidRDefault="00C503FD" w:rsidP="00C503FD">
          <w:pPr>
            <w:pStyle w:val="Descripcin"/>
            <w:jc w:val="center"/>
          </w:pPr>
          <w:r>
            <w:t xml:space="preserve">Ilustración </w:t>
          </w:r>
          <w:fldSimple w:instr=" SEQ Ilustración \* ARABIC ">
            <w:r>
              <w:rPr>
                <w:noProof/>
              </w:rPr>
              <w:t>2</w:t>
            </w:r>
          </w:fldSimple>
          <w:r>
            <w:t xml:space="preserve"> control remoto de los monitores</w:t>
          </w:r>
        </w:p>
        <w:p w14:paraId="3B7A40BF" w14:textId="77777777" w:rsidR="004C0373" w:rsidRPr="004C0373" w:rsidRDefault="004C0373" w:rsidP="004C0373">
          <w:r w:rsidRPr="004C0373">
            <w:rPr>
              <w:b/>
              <w:bCs/>
            </w:rPr>
            <w:t>Paso 2. Encender el Mac Mini</w:t>
          </w:r>
        </w:p>
        <w:p w14:paraId="5C12B3C1" w14:textId="77777777" w:rsidR="004C0373" w:rsidRPr="004C0373" w:rsidRDefault="004C0373" w:rsidP="004C0373">
          <w:pPr>
            <w:numPr>
              <w:ilvl w:val="0"/>
              <w:numId w:val="34"/>
            </w:numPr>
          </w:pPr>
          <w:r w:rsidRPr="004C0373">
            <w:t>Si la pantalla de inicio de sesión no aparece después de encender los monitores, es posible que la Mac Mini esté apagada.</w:t>
          </w:r>
        </w:p>
        <w:p w14:paraId="5486E12F" w14:textId="77777777" w:rsidR="004C0373" w:rsidRDefault="004C0373" w:rsidP="004C0373">
          <w:pPr>
            <w:numPr>
              <w:ilvl w:val="0"/>
              <w:numId w:val="34"/>
            </w:numPr>
          </w:pPr>
          <w:r w:rsidRPr="004C0373">
            <w:t>Acérquese a la Mac Mini (detrás de los monitores) y presione el botón de encendido (un círculo) ubicado en la esquina posterior derecha.</w:t>
          </w:r>
        </w:p>
        <w:p w14:paraId="6462180C" w14:textId="77777777" w:rsidR="00C503FD" w:rsidRDefault="00C503FD" w:rsidP="00C503FD">
          <w:pPr>
            <w:rPr>
              <w:noProof/>
            </w:rPr>
          </w:pPr>
        </w:p>
        <w:p w14:paraId="2741B0E7" w14:textId="2631ED1C" w:rsidR="00C503FD" w:rsidRPr="004C0373" w:rsidRDefault="00C503FD" w:rsidP="00C503FD">
          <w:pPr>
            <w:jc w:val="center"/>
          </w:pPr>
          <w:r>
            <w:rPr>
              <w:noProof/>
            </w:rPr>
            <w:drawing>
              <wp:inline distT="0" distB="0" distL="0" distR="0" wp14:anchorId="3F03B2AD" wp14:editId="7DFC6747">
                <wp:extent cx="1771650" cy="1618615"/>
                <wp:effectExtent l="0" t="0" r="0" b="635"/>
                <wp:docPr id="796932002" name="Imagen 18" descr="Ratón de computadora sobre un escritori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6932002" name="Imagen 18" descr="Ratón de computadora sobre un escritorio&#10;&#10;El contenido generado por IA puede ser incorrecto."/>
                        <pic:cNvPicPr/>
                      </pic:nvPicPr>
                      <pic:blipFill rotWithShape="1">
                        <a:blip r:embed="rId1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38" t="25195" r="16375" b="25000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74470" cy="1621191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55799B65" w14:textId="77777777" w:rsidR="004C0373" w:rsidRPr="004C0373" w:rsidRDefault="004C0373" w:rsidP="004C0373">
          <w:r w:rsidRPr="004C0373">
            <w:t>[FOTO: Ubicación del Mac Mini detrás de los monitores, con una flecha señalando el botón de encendido]</w:t>
          </w:r>
        </w:p>
        <w:p w14:paraId="354B4AEF" w14:textId="77777777" w:rsidR="004C0373" w:rsidRPr="004C0373" w:rsidRDefault="004C0373" w:rsidP="004C0373">
          <w:r w:rsidRPr="004C0373">
            <w:rPr>
              <w:b/>
              <w:bCs/>
            </w:rPr>
            <w:t xml:space="preserve">Paso 3. Verificar Cámara </w:t>
          </w:r>
          <w:proofErr w:type="spellStart"/>
          <w:r w:rsidRPr="004C0373">
            <w:rPr>
              <w:b/>
              <w:bCs/>
            </w:rPr>
            <w:t>Kandao</w:t>
          </w:r>
          <w:proofErr w:type="spellEnd"/>
        </w:p>
        <w:p w14:paraId="2486731D" w14:textId="77777777" w:rsidR="004C0373" w:rsidRPr="004C0373" w:rsidRDefault="004C0373" w:rsidP="004C0373">
          <w:pPr>
            <w:numPr>
              <w:ilvl w:val="0"/>
              <w:numId w:val="35"/>
            </w:numPr>
          </w:pPr>
          <w:r w:rsidRPr="004C0373">
            <w:t xml:space="preserve">Revise que la cámara </w:t>
          </w:r>
          <w:proofErr w:type="spellStart"/>
          <w:r w:rsidRPr="004C0373">
            <w:t>Kandao</w:t>
          </w:r>
          <w:proofErr w:type="spellEnd"/>
          <w:r w:rsidRPr="004C0373">
            <w:t xml:space="preserve"> tenga una </w:t>
          </w:r>
          <w:r w:rsidRPr="004C0373">
            <w:rPr>
              <w:b/>
              <w:bCs/>
            </w:rPr>
            <w:t>luz verde fija</w:t>
          </w:r>
          <w:r w:rsidRPr="004C0373">
            <w:t>. Esto indica que está encendida y lista.</w:t>
          </w:r>
        </w:p>
        <w:p w14:paraId="54FAF387" w14:textId="77777777" w:rsidR="004C0373" w:rsidRDefault="004C0373" w:rsidP="004C0373">
          <w:pPr>
            <w:numPr>
              <w:ilvl w:val="0"/>
              <w:numId w:val="35"/>
            </w:numPr>
          </w:pPr>
          <w:r w:rsidRPr="004C0373">
            <w:t>Si está apagada, presione el botón de encendido ubicado en su base.</w:t>
          </w:r>
        </w:p>
        <w:p w14:paraId="152F77D2" w14:textId="77777777" w:rsidR="00C503FD" w:rsidRDefault="00C503FD" w:rsidP="00C503FD">
          <w:pPr>
            <w:rPr>
              <w:noProof/>
            </w:rPr>
          </w:pPr>
        </w:p>
        <w:p w14:paraId="42DE4425" w14:textId="37716B55" w:rsidR="00C503FD" w:rsidRPr="004C0373" w:rsidRDefault="00C503FD" w:rsidP="00C503FD">
          <w:pPr>
            <w:jc w:val="center"/>
          </w:pPr>
          <w:r>
            <w:rPr>
              <w:noProof/>
            </w:rPr>
            <w:lastRenderedPageBreak/>
            <w:drawing>
              <wp:inline distT="0" distB="0" distL="0" distR="0" wp14:anchorId="5D5535F7" wp14:editId="591461E5">
                <wp:extent cx="2456815" cy="2390141"/>
                <wp:effectExtent l="0" t="0" r="635" b="0"/>
                <wp:docPr id="421058279" name="Imagen 19" descr="Escritorio de oficina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1058279" name="Imagen 19" descr="Escritorio de oficina&#10;&#10;El contenido generado por IA puede ser incorrecto."/>
                        <pic:cNvPicPr/>
                      </pic:nvPicPr>
                      <pic:blipFill rotWithShape="1">
                        <a:blip r:embed="rId1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2826" t="26504" r="13641" b="1984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462244" cy="2395423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3A5D73A3" w14:textId="77777777" w:rsidR="004C0373" w:rsidRPr="004C0373" w:rsidRDefault="004C0373" w:rsidP="004C0373">
          <w:r w:rsidRPr="004C0373">
            <w:t xml:space="preserve">[FOTO: Cámara </w:t>
          </w:r>
          <w:proofErr w:type="spellStart"/>
          <w:r w:rsidRPr="004C0373">
            <w:t>Kandao</w:t>
          </w:r>
          <w:proofErr w:type="spellEnd"/>
          <w:r w:rsidRPr="004C0373">
            <w:t xml:space="preserve"> con la luz verde de encendido claramente visible]</w:t>
          </w:r>
        </w:p>
        <w:p w14:paraId="2E29F5C7" w14:textId="77777777" w:rsidR="004C0373" w:rsidRPr="004C0373" w:rsidRDefault="004C0373" w:rsidP="004C0373">
          <w:r w:rsidRPr="004C0373">
            <w:rPr>
              <w:b/>
              <w:bCs/>
            </w:rPr>
            <w:t>Paso 4. Iniciar Sesión</w:t>
          </w:r>
        </w:p>
        <w:p w14:paraId="1AC6AAA9" w14:textId="77777777" w:rsidR="004C0373" w:rsidRPr="004C0373" w:rsidRDefault="004C0373" w:rsidP="004C0373">
          <w:pPr>
            <w:numPr>
              <w:ilvl w:val="0"/>
              <w:numId w:val="36"/>
            </w:numPr>
          </w:pPr>
          <w:r w:rsidRPr="004C0373">
            <w:t xml:space="preserve">Utilice el </w:t>
          </w:r>
          <w:proofErr w:type="gramStart"/>
          <w:r w:rsidRPr="004C0373">
            <w:t>mouse</w:t>
          </w:r>
          <w:proofErr w:type="gramEnd"/>
          <w:r w:rsidRPr="004C0373">
            <w:t xml:space="preserve"> y teclado inalámbrico para ingresar la contraseña de la sala:</w:t>
          </w:r>
        </w:p>
        <w:p w14:paraId="528DE74A" w14:textId="77777777" w:rsidR="004C0373" w:rsidRPr="004C0373" w:rsidRDefault="004C0373" w:rsidP="004C0373">
          <w:pPr>
            <w:numPr>
              <w:ilvl w:val="0"/>
              <w:numId w:val="36"/>
            </w:numPr>
          </w:pPr>
          <w:r w:rsidRPr="004C0373">
            <w:rPr>
              <w:b/>
              <w:bCs/>
            </w:rPr>
            <w:t>Contraseña:</w:t>
          </w:r>
          <w:r w:rsidRPr="004C0373">
            <w:t xml:space="preserve"> </w:t>
          </w:r>
          <w:proofErr w:type="gramStart"/>
          <w:r w:rsidRPr="004C0373">
            <w:t>ExpoAdmin20!</w:t>
          </w:r>
          <w:proofErr w:type="gramEnd"/>
          <w:r w:rsidRPr="004C0373">
            <w:t>9 (La contraseña también se encuentra pegada en el teclado).</w:t>
          </w:r>
        </w:p>
        <w:p w14:paraId="28EEF02E" w14:textId="77777777" w:rsidR="004C0373" w:rsidRPr="004C0373" w:rsidRDefault="004C0373" w:rsidP="004C0373">
          <w:r w:rsidRPr="004C0373">
            <w:t>[FOTO: Pantalla de inicio de sesión de la Mac Mini]</w:t>
          </w:r>
        </w:p>
        <w:p w14:paraId="7180D692" w14:textId="77777777" w:rsidR="004C0373" w:rsidRPr="002B56AC" w:rsidRDefault="004C0373" w:rsidP="004C0373">
          <w:pPr>
            <w:pStyle w:val="Ttulo2"/>
            <w:rPr>
              <w:sz w:val="36"/>
              <w:szCs w:val="22"/>
            </w:rPr>
          </w:pPr>
          <w:bookmarkStart w:id="6" w:name="_Toc213680934"/>
          <w:r w:rsidRPr="002B56AC">
            <w:rPr>
              <w:sz w:val="36"/>
              <w:szCs w:val="22"/>
            </w:rPr>
            <w:t>3.2. Cómo Iniciar una Videoconferencia (Teams/</w:t>
          </w:r>
          <w:proofErr w:type="gramStart"/>
          <w:r w:rsidRPr="002B56AC">
            <w:rPr>
              <w:sz w:val="36"/>
              <w:szCs w:val="22"/>
            </w:rPr>
            <w:t>Zoom</w:t>
          </w:r>
          <w:proofErr w:type="gramEnd"/>
          <w:r w:rsidRPr="002B56AC">
            <w:rPr>
              <w:sz w:val="36"/>
              <w:szCs w:val="22"/>
            </w:rPr>
            <w:t>)</w:t>
          </w:r>
          <w:bookmarkEnd w:id="6"/>
        </w:p>
        <w:p w14:paraId="76B49247" w14:textId="77777777" w:rsidR="004C0373" w:rsidRPr="004C0373" w:rsidRDefault="004C0373" w:rsidP="004C0373">
          <w:pPr>
            <w:numPr>
              <w:ilvl w:val="0"/>
              <w:numId w:val="37"/>
            </w:numPr>
          </w:pPr>
          <w:r w:rsidRPr="004C0373">
            <w:rPr>
              <w:b/>
              <w:bCs/>
            </w:rPr>
            <w:t>Abrir la Aplicación:</w:t>
          </w:r>
          <w:r w:rsidRPr="004C0373">
            <w:t xml:space="preserve"> Haga doble clic en el ícono de </w:t>
          </w:r>
          <w:r w:rsidRPr="004C0373">
            <w:rPr>
              <w:b/>
              <w:bCs/>
            </w:rPr>
            <w:t>Teams</w:t>
          </w:r>
          <w:r w:rsidRPr="004C0373">
            <w:t xml:space="preserve"> o </w:t>
          </w:r>
          <w:proofErr w:type="gramStart"/>
          <w:r w:rsidRPr="004C0373">
            <w:rPr>
              <w:b/>
              <w:bCs/>
            </w:rPr>
            <w:t>Zoom</w:t>
          </w:r>
          <w:proofErr w:type="gramEnd"/>
          <w:r w:rsidRPr="004C0373">
            <w:t xml:space="preserve"> en el Dock (barra inferior).</w:t>
          </w:r>
        </w:p>
        <w:p w14:paraId="085C95B9" w14:textId="77777777" w:rsidR="004C0373" w:rsidRPr="004C0373" w:rsidRDefault="004C0373" w:rsidP="004C0373">
          <w:pPr>
            <w:numPr>
              <w:ilvl w:val="0"/>
              <w:numId w:val="37"/>
            </w:numPr>
          </w:pPr>
          <w:r w:rsidRPr="004C0373">
            <w:rPr>
              <w:b/>
              <w:bCs/>
            </w:rPr>
            <w:t>Unirse a la Reunión:</w:t>
          </w:r>
          <w:r w:rsidRPr="004C0373">
            <w:t xml:space="preserve"> Ingrese a su reunión (desde el calendario o con un ID).</w:t>
          </w:r>
        </w:p>
        <w:p w14:paraId="62E88B49" w14:textId="77777777" w:rsidR="004C0373" w:rsidRPr="004C0373" w:rsidRDefault="004C0373" w:rsidP="004C0373">
          <w:pPr>
            <w:numPr>
              <w:ilvl w:val="0"/>
              <w:numId w:val="37"/>
            </w:numPr>
          </w:pPr>
          <w:r w:rsidRPr="004C0373">
            <w:rPr>
              <w:b/>
              <w:bCs/>
            </w:rPr>
            <w:t>Verificar Dispositivos (CRÍTICO):</w:t>
          </w:r>
          <w:r w:rsidRPr="004C0373">
            <w:t xml:space="preserve"> Antes de entrar, asegúrese de que la configuración de audio y video sea la correcta:</w:t>
          </w:r>
        </w:p>
        <w:p w14:paraId="0E344863" w14:textId="77777777" w:rsidR="004C0373" w:rsidRPr="004C0373" w:rsidRDefault="004C0373" w:rsidP="004C0373">
          <w:pPr>
            <w:numPr>
              <w:ilvl w:val="0"/>
              <w:numId w:val="38"/>
            </w:numPr>
          </w:pPr>
          <w:r w:rsidRPr="004C0373">
            <w:t xml:space="preserve">Cámara: </w:t>
          </w:r>
          <w:proofErr w:type="spellStart"/>
          <w:r w:rsidRPr="004C0373">
            <w:rPr>
              <w:b/>
              <w:bCs/>
            </w:rPr>
            <w:t>Kandao</w:t>
          </w:r>
          <w:proofErr w:type="spellEnd"/>
          <w:r w:rsidRPr="004C0373">
            <w:rPr>
              <w:b/>
              <w:bCs/>
            </w:rPr>
            <w:t xml:space="preserve"> </w:t>
          </w:r>
          <w:proofErr w:type="gramStart"/>
          <w:r w:rsidRPr="004C0373">
            <w:rPr>
              <w:b/>
              <w:bCs/>
            </w:rPr>
            <w:t>Meeting</w:t>
          </w:r>
          <w:proofErr w:type="gramEnd"/>
          <w:r w:rsidRPr="004C0373">
            <w:rPr>
              <w:b/>
              <w:bCs/>
            </w:rPr>
            <w:t xml:space="preserve"> S</w:t>
          </w:r>
        </w:p>
        <w:p w14:paraId="06C9C1C7" w14:textId="77777777" w:rsidR="004C0373" w:rsidRPr="004C0373" w:rsidRDefault="004C0373" w:rsidP="004C0373">
          <w:pPr>
            <w:numPr>
              <w:ilvl w:val="0"/>
              <w:numId w:val="39"/>
            </w:numPr>
          </w:pPr>
          <w:r w:rsidRPr="004C0373">
            <w:t xml:space="preserve">Micrófono: </w:t>
          </w:r>
          <w:proofErr w:type="spellStart"/>
          <w:r w:rsidRPr="004C0373">
            <w:rPr>
              <w:b/>
              <w:bCs/>
            </w:rPr>
            <w:t>Kandao</w:t>
          </w:r>
          <w:proofErr w:type="spellEnd"/>
          <w:r w:rsidRPr="004C0373">
            <w:rPr>
              <w:b/>
              <w:bCs/>
            </w:rPr>
            <w:t xml:space="preserve"> </w:t>
          </w:r>
          <w:proofErr w:type="gramStart"/>
          <w:r w:rsidRPr="004C0373">
            <w:rPr>
              <w:b/>
              <w:bCs/>
            </w:rPr>
            <w:t>Meeting</w:t>
          </w:r>
          <w:proofErr w:type="gramEnd"/>
          <w:r w:rsidRPr="004C0373">
            <w:rPr>
              <w:b/>
              <w:bCs/>
            </w:rPr>
            <w:t xml:space="preserve"> S</w:t>
          </w:r>
        </w:p>
        <w:p w14:paraId="051BB189" w14:textId="77777777" w:rsidR="004C0373" w:rsidRPr="004C0373" w:rsidRDefault="004C0373" w:rsidP="004C0373">
          <w:pPr>
            <w:numPr>
              <w:ilvl w:val="0"/>
              <w:numId w:val="40"/>
            </w:numPr>
          </w:pPr>
          <w:r w:rsidRPr="004C0373">
            <w:t xml:space="preserve">Altavoces: </w:t>
          </w:r>
          <w:proofErr w:type="spellStart"/>
          <w:r w:rsidRPr="004C0373">
            <w:rPr>
              <w:b/>
              <w:bCs/>
            </w:rPr>
            <w:t>Kandao</w:t>
          </w:r>
          <w:proofErr w:type="spellEnd"/>
          <w:r w:rsidRPr="004C0373">
            <w:rPr>
              <w:b/>
              <w:bCs/>
            </w:rPr>
            <w:t xml:space="preserve"> </w:t>
          </w:r>
          <w:proofErr w:type="gramStart"/>
          <w:r w:rsidRPr="004C0373">
            <w:rPr>
              <w:b/>
              <w:bCs/>
            </w:rPr>
            <w:t>Meeting</w:t>
          </w:r>
          <w:proofErr w:type="gramEnd"/>
          <w:r w:rsidRPr="004C0373">
            <w:rPr>
              <w:b/>
              <w:bCs/>
            </w:rPr>
            <w:t xml:space="preserve"> S</w:t>
          </w:r>
        </w:p>
        <w:p w14:paraId="127677C4" w14:textId="77777777" w:rsidR="004C0373" w:rsidRDefault="004C0373" w:rsidP="004C0373">
          <w:r w:rsidRPr="004C0373">
            <w:t xml:space="preserve">[FOTO: Pantalla de configuración de dispositivos de </w:t>
          </w:r>
          <w:proofErr w:type="spellStart"/>
          <w:r w:rsidRPr="004C0373">
            <w:t>Teams</w:t>
          </w:r>
          <w:proofErr w:type="spellEnd"/>
          <w:r w:rsidRPr="004C0373">
            <w:t>/</w:t>
          </w:r>
          <w:proofErr w:type="gramStart"/>
          <w:r w:rsidRPr="004C0373">
            <w:t>Zoom</w:t>
          </w:r>
          <w:proofErr w:type="gramEnd"/>
          <w:r w:rsidRPr="004C0373">
            <w:t>, mostrando "</w:t>
          </w:r>
          <w:proofErr w:type="spellStart"/>
          <w:r w:rsidRPr="004C0373">
            <w:t>Kandao</w:t>
          </w:r>
          <w:proofErr w:type="spellEnd"/>
          <w:r w:rsidRPr="004C0373">
            <w:t xml:space="preserve"> </w:t>
          </w:r>
          <w:proofErr w:type="gramStart"/>
          <w:r w:rsidRPr="004C0373">
            <w:t>Meeting</w:t>
          </w:r>
          <w:proofErr w:type="gramEnd"/>
          <w:r w:rsidRPr="004C0373">
            <w:t xml:space="preserve"> S" seleccionado en las tres opciones]</w:t>
          </w:r>
        </w:p>
        <w:p w14:paraId="6AB765B4" w14:textId="77777777" w:rsidR="002B56AC" w:rsidRPr="002B56AC" w:rsidRDefault="002B56AC" w:rsidP="002B56AC">
          <w:pPr>
            <w:pStyle w:val="Ttulo2"/>
            <w:rPr>
              <w:sz w:val="36"/>
              <w:szCs w:val="22"/>
            </w:rPr>
          </w:pPr>
          <w:r w:rsidRPr="002B56AC">
            <w:rPr>
              <w:sz w:val="36"/>
              <w:szCs w:val="22"/>
            </w:rPr>
            <w:t>3.3. Cómo Proyectar su Laptop (</w:t>
          </w:r>
          <w:proofErr w:type="spellStart"/>
          <w:r w:rsidRPr="002B56AC">
            <w:rPr>
              <w:sz w:val="36"/>
              <w:szCs w:val="22"/>
            </w:rPr>
            <w:t>AnyDesk</w:t>
          </w:r>
          <w:proofErr w:type="spellEnd"/>
          <w:r w:rsidRPr="002B56AC">
            <w:rPr>
              <w:sz w:val="36"/>
              <w:szCs w:val="22"/>
            </w:rPr>
            <w:t xml:space="preserve"> sin cables)</w:t>
          </w:r>
        </w:p>
        <w:p w14:paraId="18C58DE6" w14:textId="77777777" w:rsidR="002B56AC" w:rsidRPr="002B56AC" w:rsidRDefault="002B56AC" w:rsidP="002B56AC">
          <w:r w:rsidRPr="002B56AC">
            <w:t xml:space="preserve">Use </w:t>
          </w:r>
          <w:proofErr w:type="spellStart"/>
          <w:r w:rsidRPr="002B56AC">
            <w:t>AnyDesk</w:t>
          </w:r>
          <w:proofErr w:type="spellEnd"/>
          <w:r w:rsidRPr="002B56AC">
            <w:t xml:space="preserve"> para proyectar la pantalla de su laptop personal en los monitores de la sala sin usar cables.</w:t>
          </w:r>
        </w:p>
        <w:p w14:paraId="6DE16C6B" w14:textId="77777777" w:rsidR="002B56AC" w:rsidRPr="002B56AC" w:rsidRDefault="002B56AC" w:rsidP="002B56AC">
          <w:r w:rsidRPr="002B56AC">
            <w:rPr>
              <w:b/>
              <w:bCs/>
            </w:rPr>
            <w:t>Paso 1 (En su Laptop Personal):</w:t>
          </w:r>
        </w:p>
        <w:p w14:paraId="7C094A17" w14:textId="77777777" w:rsidR="002B56AC" w:rsidRPr="002B56AC" w:rsidRDefault="002B56AC" w:rsidP="002B56AC">
          <w:pPr>
            <w:numPr>
              <w:ilvl w:val="0"/>
              <w:numId w:val="44"/>
            </w:numPr>
          </w:pPr>
          <w:r w:rsidRPr="002B56AC">
            <w:t xml:space="preserve">Abra </w:t>
          </w:r>
          <w:proofErr w:type="spellStart"/>
          <w:r w:rsidRPr="002B56AC">
            <w:t>AnyDesk</w:t>
          </w:r>
          <w:proofErr w:type="spellEnd"/>
          <w:r w:rsidRPr="002B56AC">
            <w:t xml:space="preserve"> (asegúrese de tenerlo instalado).</w:t>
          </w:r>
        </w:p>
        <w:p w14:paraId="0B6C5310" w14:textId="77777777" w:rsidR="002B56AC" w:rsidRDefault="002B56AC" w:rsidP="002B56AC">
          <w:pPr>
            <w:numPr>
              <w:ilvl w:val="0"/>
              <w:numId w:val="44"/>
            </w:numPr>
          </w:pPr>
          <w:r w:rsidRPr="002B56AC">
            <w:t>Anote su número de "Este puesto de trabajo" (</w:t>
          </w:r>
          <w:proofErr w:type="spellStart"/>
          <w:r w:rsidRPr="002B56AC">
            <w:t>ej</w:t>
          </w:r>
          <w:proofErr w:type="spellEnd"/>
          <w:r w:rsidRPr="002B56AC">
            <w:t>: 123 456 789).</w:t>
          </w:r>
        </w:p>
        <w:p w14:paraId="751B6350" w14:textId="602EEA9C" w:rsidR="00BF79D3" w:rsidRPr="002B56AC" w:rsidRDefault="00BF79D3" w:rsidP="00BF79D3">
          <w:r w:rsidRPr="00BF79D3">
            <w:lastRenderedPageBreak/>
            <w:drawing>
              <wp:inline distT="0" distB="0" distL="0" distR="0" wp14:anchorId="02EB50F8" wp14:editId="1FAA7975">
                <wp:extent cx="5731510" cy="3399790"/>
                <wp:effectExtent l="0" t="0" r="2540" b="0"/>
                <wp:docPr id="328926712" name="Imagen 1" descr="Interfaz de usuario gráfica, Sitio web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8926712" name="Imagen 1" descr="Interfaz de usuario gráfica, Sitio web&#10;&#10;El contenido generado por IA puede ser incorrecto.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510" cy="3399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5BB4648" w14:textId="77777777" w:rsidR="002B56AC" w:rsidRPr="002B56AC" w:rsidRDefault="002B56AC" w:rsidP="002B56AC">
          <w:r w:rsidRPr="002B56AC">
            <w:t xml:space="preserve">[FOTO: Pantalla de </w:t>
          </w:r>
          <w:proofErr w:type="spellStart"/>
          <w:r w:rsidRPr="002B56AC">
            <w:t>AnyDesk</w:t>
          </w:r>
          <w:proofErr w:type="spellEnd"/>
          <w:r w:rsidRPr="002B56AC">
            <w:t xml:space="preserve"> en una LAPTOP, mostrando el número de "Este puesto de trabajo"]</w:t>
          </w:r>
        </w:p>
        <w:p w14:paraId="0C841E36" w14:textId="77777777" w:rsidR="002B56AC" w:rsidRPr="002B56AC" w:rsidRDefault="002B56AC" w:rsidP="002B56AC">
          <w:r w:rsidRPr="002B56AC">
            <w:rPr>
              <w:b/>
              <w:bCs/>
            </w:rPr>
            <w:t>Paso 2 (En la Mac Mini de la Sala):</w:t>
          </w:r>
        </w:p>
        <w:p w14:paraId="4387C03B" w14:textId="77777777" w:rsidR="002B56AC" w:rsidRPr="002B56AC" w:rsidRDefault="002B56AC" w:rsidP="002B56AC">
          <w:pPr>
            <w:numPr>
              <w:ilvl w:val="0"/>
              <w:numId w:val="45"/>
            </w:numPr>
          </w:pPr>
          <w:r w:rsidRPr="002B56AC">
            <w:t xml:space="preserve">Abra la aplicación </w:t>
          </w:r>
          <w:proofErr w:type="spellStart"/>
          <w:r w:rsidRPr="002B56AC">
            <w:t>AnyDesk</w:t>
          </w:r>
          <w:proofErr w:type="spellEnd"/>
          <w:r w:rsidRPr="002B56AC">
            <w:t xml:space="preserve"> (desde el Dock inferior).</w:t>
          </w:r>
        </w:p>
        <w:p w14:paraId="49E65D44" w14:textId="77777777" w:rsidR="002B56AC" w:rsidRPr="002B56AC" w:rsidRDefault="002B56AC" w:rsidP="002B56AC">
          <w:pPr>
            <w:numPr>
              <w:ilvl w:val="0"/>
              <w:numId w:val="45"/>
            </w:numPr>
          </w:pPr>
          <w:r w:rsidRPr="002B56AC">
            <w:t xml:space="preserve">Escriba el número de </w:t>
          </w:r>
          <w:r w:rsidRPr="002B56AC">
            <w:rPr>
              <w:b/>
              <w:bCs/>
            </w:rPr>
            <w:t>su laptop</w:t>
          </w:r>
          <w:r w:rsidRPr="002B56AC">
            <w:t xml:space="preserve"> (del Paso 1) en el campo "Puesto de trabajo remoto".</w:t>
          </w:r>
        </w:p>
        <w:p w14:paraId="2594DEA2" w14:textId="77777777" w:rsidR="002B56AC" w:rsidRPr="002B56AC" w:rsidRDefault="002B56AC" w:rsidP="002B56AC">
          <w:pPr>
            <w:numPr>
              <w:ilvl w:val="0"/>
              <w:numId w:val="45"/>
            </w:numPr>
          </w:pPr>
          <w:r w:rsidRPr="002B56AC">
            <w:t>Haga clic en "Conectar".</w:t>
          </w:r>
        </w:p>
        <w:p w14:paraId="5B2DBA07" w14:textId="77777777" w:rsidR="002B56AC" w:rsidRPr="002B56AC" w:rsidRDefault="002B56AC" w:rsidP="002B56AC">
          <w:r w:rsidRPr="002B56AC">
            <w:t xml:space="preserve">[FOTO: Pantalla de </w:t>
          </w:r>
          <w:proofErr w:type="spellStart"/>
          <w:r w:rsidRPr="002B56AC">
            <w:t>AnyDesk</w:t>
          </w:r>
          <w:proofErr w:type="spellEnd"/>
          <w:r w:rsidRPr="002B56AC">
            <w:t xml:space="preserve"> en la MAC, escribiendo un número en el campo "Puesto de trabajo remoto"]</w:t>
          </w:r>
        </w:p>
        <w:p w14:paraId="04467BD5" w14:textId="77777777" w:rsidR="002B56AC" w:rsidRPr="002B56AC" w:rsidRDefault="002B56AC" w:rsidP="002B56AC">
          <w:r w:rsidRPr="002B56AC">
            <w:rPr>
              <w:b/>
              <w:bCs/>
            </w:rPr>
            <w:t>Paso 3 (En su Laptop Personal):</w:t>
          </w:r>
        </w:p>
        <w:p w14:paraId="1F095354" w14:textId="77777777" w:rsidR="002B56AC" w:rsidRPr="002B56AC" w:rsidRDefault="002B56AC" w:rsidP="002B56AC">
          <w:pPr>
            <w:numPr>
              <w:ilvl w:val="0"/>
              <w:numId w:val="46"/>
            </w:numPr>
          </w:pPr>
          <w:r w:rsidRPr="002B56AC">
            <w:t>Le aparecerá una solicitud de conexión en su pantalla.</w:t>
          </w:r>
        </w:p>
        <w:p w14:paraId="43CE72CA" w14:textId="77777777" w:rsidR="002B56AC" w:rsidRPr="002B56AC" w:rsidRDefault="002B56AC" w:rsidP="002B56AC">
          <w:pPr>
            <w:numPr>
              <w:ilvl w:val="0"/>
              <w:numId w:val="46"/>
            </w:numPr>
          </w:pPr>
          <w:r w:rsidRPr="002B56AC">
            <w:t xml:space="preserve">Haga clic en </w:t>
          </w:r>
          <w:r w:rsidRPr="002B56AC">
            <w:rPr>
              <w:b/>
              <w:bCs/>
            </w:rPr>
            <w:t>"Aceptar"</w:t>
          </w:r>
          <w:r w:rsidRPr="002B56AC">
            <w:t xml:space="preserve"> para permitir que la Mac vea su pantalla.</w:t>
          </w:r>
        </w:p>
        <w:p w14:paraId="62168ED7" w14:textId="77777777" w:rsidR="002B56AC" w:rsidRPr="002B56AC" w:rsidRDefault="002B56AC" w:rsidP="002B56AC">
          <w:r w:rsidRPr="002B56AC">
            <w:t>[FOTO: Ventana de ACEPTAR conexión en la LAPTOP del presentador]</w:t>
          </w:r>
        </w:p>
        <w:p w14:paraId="1672B7AF" w14:textId="77777777" w:rsidR="002B56AC" w:rsidRPr="002B56AC" w:rsidRDefault="002B56AC" w:rsidP="002B56AC">
          <w:r w:rsidRPr="002B56AC">
            <w:t>¡Listo! Su pantalla ahora se verá en los monitores de la sala.</w:t>
          </w:r>
        </w:p>
        <w:p w14:paraId="7EFF646A" w14:textId="77777777" w:rsidR="004C0373" w:rsidRPr="002B56AC" w:rsidRDefault="004C0373" w:rsidP="004C0373">
          <w:pPr>
            <w:pStyle w:val="Ttulo2"/>
            <w:rPr>
              <w:sz w:val="36"/>
              <w:szCs w:val="22"/>
            </w:rPr>
          </w:pPr>
          <w:bookmarkStart w:id="7" w:name="_Toc213680936"/>
          <w:r w:rsidRPr="002B56AC">
            <w:rPr>
              <w:sz w:val="36"/>
              <w:szCs w:val="22"/>
            </w:rPr>
            <w:t>3.4. Procedimiento de Apagado</w:t>
          </w:r>
          <w:bookmarkEnd w:id="7"/>
        </w:p>
        <w:p w14:paraId="26BC307E" w14:textId="77777777" w:rsidR="004C0373" w:rsidRPr="004C0373" w:rsidRDefault="004C0373" w:rsidP="004C0373">
          <w:r w:rsidRPr="004C0373">
            <w:rPr>
              <w:b/>
              <w:bCs/>
            </w:rPr>
            <w:t>¡IMPORTANTE!</w:t>
          </w:r>
          <w:r w:rsidRPr="004C0373">
            <w:t xml:space="preserve"> Al finalizar su reunión, por favor apague el equipo:</w:t>
          </w:r>
        </w:p>
        <w:p w14:paraId="1C9D2087" w14:textId="77777777" w:rsidR="004C0373" w:rsidRPr="004C0373" w:rsidRDefault="004C0373" w:rsidP="004C0373">
          <w:pPr>
            <w:numPr>
              <w:ilvl w:val="0"/>
              <w:numId w:val="42"/>
            </w:numPr>
          </w:pPr>
          <w:r w:rsidRPr="004C0373">
            <w:t>Cierre todas las aplicaciones (</w:t>
          </w:r>
          <w:proofErr w:type="spellStart"/>
          <w:r w:rsidRPr="004C0373">
            <w:t>Teams</w:t>
          </w:r>
          <w:proofErr w:type="spellEnd"/>
          <w:r w:rsidRPr="004C0373">
            <w:t xml:space="preserve">, </w:t>
          </w:r>
          <w:proofErr w:type="gramStart"/>
          <w:r w:rsidRPr="004C0373">
            <w:t>Zoom</w:t>
          </w:r>
          <w:proofErr w:type="gramEnd"/>
          <w:r w:rsidRPr="004C0373">
            <w:t xml:space="preserve">, </w:t>
          </w:r>
          <w:proofErr w:type="spellStart"/>
          <w:r w:rsidRPr="004C0373">
            <w:t>AnyDesk</w:t>
          </w:r>
          <w:proofErr w:type="spellEnd"/>
          <w:r w:rsidRPr="004C0373">
            <w:t>).</w:t>
          </w:r>
        </w:p>
        <w:p w14:paraId="52F58AD9" w14:textId="77777777" w:rsidR="004C0373" w:rsidRPr="004C0373" w:rsidRDefault="004C0373" w:rsidP="004C0373">
          <w:pPr>
            <w:numPr>
              <w:ilvl w:val="0"/>
              <w:numId w:val="42"/>
            </w:numPr>
          </w:pPr>
          <w:r w:rsidRPr="004C0373">
            <w:t xml:space="preserve">Haga clic en el menú Apple () en la esquina superior izquierda y seleccione </w:t>
          </w:r>
          <w:r w:rsidRPr="004C0373">
            <w:rPr>
              <w:b/>
              <w:bCs/>
            </w:rPr>
            <w:t>"Apagar..."</w:t>
          </w:r>
          <w:r w:rsidRPr="004C0373">
            <w:t>.</w:t>
          </w:r>
        </w:p>
        <w:p w14:paraId="30DC7C54" w14:textId="77777777" w:rsidR="004C0373" w:rsidRPr="004C0373" w:rsidRDefault="004C0373" w:rsidP="004C0373">
          <w:pPr>
            <w:numPr>
              <w:ilvl w:val="0"/>
              <w:numId w:val="42"/>
            </w:numPr>
          </w:pPr>
          <w:r w:rsidRPr="004C0373">
            <w:t>Apague los Monitores (</w:t>
          </w:r>
          <w:proofErr w:type="spellStart"/>
          <w:r w:rsidRPr="004C0373">
            <w:t>TVs</w:t>
          </w:r>
          <w:proofErr w:type="spellEnd"/>
          <w:r w:rsidRPr="004C0373">
            <w:t>) usando su control remoto.</w:t>
          </w:r>
        </w:p>
        <w:p w14:paraId="159A5FA9" w14:textId="77777777" w:rsidR="004C0373" w:rsidRPr="002B56AC" w:rsidRDefault="004C0373" w:rsidP="004C0373">
          <w:pPr>
            <w:pStyle w:val="Ttulo1"/>
            <w:rPr>
              <w:sz w:val="44"/>
              <w:szCs w:val="22"/>
            </w:rPr>
          </w:pPr>
          <w:bookmarkStart w:id="8" w:name="_Toc213680937"/>
          <w:r w:rsidRPr="002B56AC">
            <w:rPr>
              <w:sz w:val="44"/>
              <w:szCs w:val="22"/>
            </w:rPr>
            <w:t>4. SOLUCIÓN DE PROBLEMAS (¡Intente esto primero!)</w:t>
          </w:r>
          <w:bookmarkEnd w:id="8"/>
        </w:p>
        <w:p w14:paraId="5E549243" w14:textId="77777777" w:rsidR="004C0373" w:rsidRPr="004C0373" w:rsidRDefault="004C0373" w:rsidP="004C0373">
          <w:r w:rsidRPr="004C0373">
            <w:t>Regla de Oro: ¿Algo no funciona? La solución más rápida suele ser reiniciar.</w:t>
          </w:r>
        </w:p>
        <w:p w14:paraId="6D7BF332" w14:textId="77777777" w:rsidR="004C0373" w:rsidRPr="004C0373" w:rsidRDefault="004C0373" w:rsidP="004C0373">
          <w:r w:rsidRPr="004C0373">
            <w:lastRenderedPageBreak/>
            <w:t>Vaya al Menú Apple () &gt; Reiniciar...</w:t>
          </w:r>
        </w:p>
        <w:tbl>
          <w:tblPr>
            <w:tblW w:w="0" w:type="auto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  <w:tblGrid>
            <w:gridCol w:w="2533"/>
            <w:gridCol w:w="2313"/>
            <w:gridCol w:w="4164"/>
          </w:tblGrid>
          <w:tr w:rsidR="004C0373" w:rsidRPr="004C0373" w14:paraId="36750BDE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472DC3B8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>Síntoma/Problema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41BA3BBE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>Causa más probable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092AFF5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>Solución Rápida (¡Intente esto!)</w:t>
                </w:r>
              </w:p>
            </w:tc>
          </w:tr>
          <w:tr w:rsidR="004C0373" w:rsidRPr="004C0373" w14:paraId="0FADB6C9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43551086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>No veo nada en el TV.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3167CC75" w14:textId="77777777" w:rsidR="004C0373" w:rsidRPr="004C0373" w:rsidRDefault="004C0373" w:rsidP="004C0373">
                <w:r w:rsidRPr="004C0373">
                  <w:t>El TV está apagado o en la entrada incorrecta.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761B6DEE" w14:textId="77777777" w:rsidR="004C0373" w:rsidRPr="004C0373" w:rsidRDefault="004C0373" w:rsidP="004C0373">
                <w:r w:rsidRPr="004C0373">
                  <w:t>1. Encienda el TV con el control remoto.</w:t>
                </w:r>
              </w:p>
              <w:p w14:paraId="155543F7" w14:textId="77777777" w:rsidR="004C0373" w:rsidRPr="004C0373" w:rsidRDefault="004C0373" w:rsidP="004C0373"/>
              <w:p w14:paraId="031D21FE" w14:textId="77777777" w:rsidR="004C0373" w:rsidRPr="004C0373" w:rsidRDefault="004C0373" w:rsidP="004C0373">
                <w:r w:rsidRPr="004C0373">
                  <w:t xml:space="preserve">2. Presione el botón </w:t>
                </w:r>
                <w:r w:rsidRPr="004C0373">
                  <w:rPr>
                    <w:b/>
                    <w:bCs/>
                  </w:rPr>
                  <w:t>"Input"</w:t>
                </w:r>
                <w:r w:rsidRPr="004C0373">
                  <w:t xml:space="preserve"> o </w:t>
                </w:r>
                <w:r w:rsidRPr="004C0373">
                  <w:rPr>
                    <w:b/>
                    <w:bCs/>
                  </w:rPr>
                  <w:t>"</w:t>
                </w:r>
                <w:proofErr w:type="spellStart"/>
                <w:r w:rsidRPr="004C0373">
                  <w:rPr>
                    <w:b/>
                    <w:bCs/>
                  </w:rPr>
                  <w:t>Source</w:t>
                </w:r>
                <w:proofErr w:type="spellEnd"/>
                <w:r w:rsidRPr="004C0373">
                  <w:rPr>
                    <w:b/>
                    <w:bCs/>
                  </w:rPr>
                  <w:t>"</w:t>
                </w:r>
                <w:r w:rsidRPr="004C0373">
                  <w:t xml:space="preserve"> en el control y seleccione </w:t>
                </w:r>
                <w:r w:rsidRPr="004C0373">
                  <w:rPr>
                    <w:b/>
                    <w:bCs/>
                  </w:rPr>
                  <w:t>HDMI 1</w:t>
                </w:r>
                <w:r w:rsidRPr="004C0373">
                  <w:t>.</w:t>
                </w:r>
              </w:p>
            </w:tc>
          </w:tr>
          <w:tr w:rsidR="004C0373" w:rsidRPr="004C0373" w14:paraId="05414CBD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164A08A1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>No me escuchan en la reunión.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3139B72B" w14:textId="77777777" w:rsidR="004C0373" w:rsidRPr="004C0373" w:rsidRDefault="004C0373" w:rsidP="004C0373">
                <w:r w:rsidRPr="004C0373">
                  <w:t>El micrófono está en silencio (Mute).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0E34CCAF" w14:textId="77777777" w:rsidR="004C0373" w:rsidRPr="004C0373" w:rsidRDefault="004C0373" w:rsidP="004C0373">
                <w:r w:rsidRPr="004C0373">
                  <w:t xml:space="preserve">1. Revise el botón de </w:t>
                </w:r>
                <w:r w:rsidRPr="004C0373">
                  <w:rPr>
                    <w:i/>
                    <w:iCs/>
                  </w:rPr>
                  <w:t>Mute</w:t>
                </w:r>
                <w:r w:rsidRPr="004C0373">
                  <w:t xml:space="preserve"> en la aplicación (Teams/</w:t>
                </w:r>
                <w:proofErr w:type="gramStart"/>
                <w:r w:rsidRPr="004C0373">
                  <w:t>Zoom</w:t>
                </w:r>
                <w:proofErr w:type="gramEnd"/>
                <w:r w:rsidRPr="004C0373">
                  <w:t>).</w:t>
                </w:r>
              </w:p>
              <w:p w14:paraId="1A9D03CF" w14:textId="77777777" w:rsidR="004C0373" w:rsidRPr="004C0373" w:rsidRDefault="004C0373" w:rsidP="004C0373"/>
              <w:p w14:paraId="14A7D273" w14:textId="77777777" w:rsidR="004C0373" w:rsidRPr="004C0373" w:rsidRDefault="004C0373" w:rsidP="004C0373">
                <w:r w:rsidRPr="004C0373">
                  <w:t xml:space="preserve">2. Revise el botón de </w:t>
                </w:r>
                <w:r w:rsidRPr="004C0373">
                  <w:rPr>
                    <w:i/>
                    <w:iCs/>
                  </w:rPr>
                  <w:t>Mute</w:t>
                </w:r>
                <w:r w:rsidRPr="004C0373">
                  <w:t xml:space="preserve"> en la base de la cámara </w:t>
                </w:r>
                <w:proofErr w:type="spellStart"/>
                <w:r w:rsidRPr="004C0373">
                  <w:t>Kandao</w:t>
                </w:r>
                <w:proofErr w:type="spellEnd"/>
                <w:r w:rsidRPr="004C0373">
                  <w:t xml:space="preserve"> (usualmente una luz roja).</w:t>
                </w:r>
              </w:p>
            </w:tc>
          </w:tr>
          <w:tr w:rsidR="004C0373" w:rsidRPr="004C0373" w14:paraId="399177A0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3529A2A9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>No escucho la reunión.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1952097C" w14:textId="77777777" w:rsidR="004C0373" w:rsidRPr="004C0373" w:rsidRDefault="004C0373" w:rsidP="004C0373">
                <w:r w:rsidRPr="004C0373">
                  <w:t>Altavoz incorrecto o volumen bajo.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7B429696" w14:textId="77777777" w:rsidR="004C0373" w:rsidRPr="004C0373" w:rsidRDefault="004C0373" w:rsidP="004C0373">
                <w:r w:rsidRPr="004C0373">
                  <w:t xml:space="preserve">1. Verifique que </w:t>
                </w:r>
                <w:r w:rsidRPr="004C0373">
                  <w:rPr>
                    <w:b/>
                    <w:bCs/>
                  </w:rPr>
                  <w:t xml:space="preserve">Altavoces: </w:t>
                </w:r>
                <w:proofErr w:type="spellStart"/>
                <w:r w:rsidRPr="004C0373">
                  <w:rPr>
                    <w:b/>
                    <w:bCs/>
                  </w:rPr>
                  <w:t>Kandao</w:t>
                </w:r>
                <w:proofErr w:type="spellEnd"/>
                <w:r w:rsidRPr="004C0373">
                  <w:rPr>
                    <w:b/>
                    <w:bCs/>
                  </w:rPr>
                  <w:t xml:space="preserve"> </w:t>
                </w:r>
                <w:proofErr w:type="gramStart"/>
                <w:r w:rsidRPr="004C0373">
                  <w:rPr>
                    <w:b/>
                    <w:bCs/>
                  </w:rPr>
                  <w:t>Meeting</w:t>
                </w:r>
                <w:proofErr w:type="gramEnd"/>
                <w:r w:rsidRPr="004C0373">
                  <w:rPr>
                    <w:b/>
                    <w:bCs/>
                  </w:rPr>
                  <w:t xml:space="preserve"> S</w:t>
                </w:r>
                <w:r w:rsidRPr="004C0373">
                  <w:t xml:space="preserve"> esté seleccionado en la </w:t>
                </w:r>
                <w:proofErr w:type="gramStart"/>
                <w:r w:rsidRPr="004C0373">
                  <w:t>app</w:t>
                </w:r>
                <w:proofErr w:type="gramEnd"/>
                <w:r w:rsidRPr="004C0373">
                  <w:t>.</w:t>
                </w:r>
              </w:p>
              <w:p w14:paraId="4497EFB4" w14:textId="77777777" w:rsidR="004C0373" w:rsidRPr="004C0373" w:rsidRDefault="004C0373" w:rsidP="004C0373"/>
              <w:p w14:paraId="13D3A5EF" w14:textId="77777777" w:rsidR="004C0373" w:rsidRPr="004C0373" w:rsidRDefault="004C0373" w:rsidP="004C0373">
                <w:r w:rsidRPr="004C0373">
                  <w:t>2. Suba el volumen con el teclado de la Mac.</w:t>
                </w:r>
              </w:p>
            </w:tc>
          </w:tr>
          <w:tr w:rsidR="004C0373" w:rsidRPr="004C0373" w14:paraId="2EDA51A1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1CA6F8A3" w14:textId="77777777" w:rsidR="004C0373" w:rsidRPr="004C0373" w:rsidRDefault="004C0373" w:rsidP="004C0373">
                <w:r w:rsidRPr="004C0373">
                  <w:rPr>
                    <w:b/>
                    <w:bCs/>
                  </w:rPr>
                  <w:t xml:space="preserve">El </w:t>
                </w:r>
                <w:proofErr w:type="gramStart"/>
                <w:r w:rsidRPr="004C0373">
                  <w:rPr>
                    <w:b/>
                    <w:bCs/>
                  </w:rPr>
                  <w:t>mouse</w:t>
                </w:r>
                <w:proofErr w:type="gramEnd"/>
                <w:r w:rsidRPr="004C0373">
                  <w:rPr>
                    <w:b/>
                    <w:bCs/>
                  </w:rPr>
                  <w:t xml:space="preserve"> o teclado no funciona.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4C9D51F1" w14:textId="77777777" w:rsidR="004C0373" w:rsidRPr="004C0373" w:rsidRDefault="004C0373" w:rsidP="004C0373">
                <w:r w:rsidRPr="004C0373">
                  <w:t>Están apagados o sin batería.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4A5D6464" w14:textId="77777777" w:rsidR="004C0373" w:rsidRPr="004C0373" w:rsidRDefault="004C0373" w:rsidP="004C0373">
                <w:r w:rsidRPr="004C0373">
                  <w:t xml:space="preserve">1. Busque el pequeño interruptor de encendido en el </w:t>
                </w:r>
                <w:proofErr w:type="gramStart"/>
                <w:r w:rsidRPr="004C0373">
                  <w:t>mouse</w:t>
                </w:r>
                <w:proofErr w:type="gramEnd"/>
                <w:r w:rsidRPr="004C0373">
                  <w:t>/teclado. Apáguelo y vuelva a encenderlo.</w:t>
                </w:r>
              </w:p>
              <w:p w14:paraId="7BE121FF" w14:textId="77777777" w:rsidR="004C0373" w:rsidRPr="004C0373" w:rsidRDefault="004C0373" w:rsidP="004C0373"/>
              <w:p w14:paraId="06E23365" w14:textId="77777777" w:rsidR="004C0373" w:rsidRPr="004C0373" w:rsidRDefault="004C0373" w:rsidP="004C0373">
                <w:r w:rsidRPr="004C0373">
                  <w:t>2. Si no responde, contacte a Soporte Técnico.</w:t>
                </w:r>
              </w:p>
            </w:tc>
          </w:tr>
          <w:tr w:rsidR="004C0373" w:rsidRPr="004C0373" w14:paraId="4BB479A9" w14:textId="77777777"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087A6036" w14:textId="77777777" w:rsidR="004C0373" w:rsidRPr="004C0373" w:rsidRDefault="004C0373" w:rsidP="004C0373">
                <w:proofErr w:type="spellStart"/>
                <w:r w:rsidRPr="004C0373">
                  <w:rPr>
                    <w:b/>
                    <w:bCs/>
                  </w:rPr>
                  <w:t>AnyDesk</w:t>
                </w:r>
                <w:proofErr w:type="spellEnd"/>
                <w:r w:rsidRPr="004C0373">
                  <w:rPr>
                    <w:b/>
                    <w:bCs/>
                  </w:rPr>
                  <w:t xml:space="preserve"> no conecta.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59C9BF79" w14:textId="77777777" w:rsidR="004C0373" w:rsidRPr="004C0373" w:rsidRDefault="004C0373" w:rsidP="004C0373">
                <w:r w:rsidRPr="004C0373">
                  <w:t>No hay conexión a internet.</w:t>
                </w:r>
              </w:p>
            </w:tc>
            <w:tc>
              <w:tcPr>
                <w:tcW w:w="0" w:type="auto"/>
                <w:tcBorders>
                  <w:top w:val="single" w:sz="6" w:space="0" w:color="000000"/>
                  <w:left w:val="single" w:sz="6" w:space="0" w:color="000000"/>
                  <w:bottom w:val="single" w:sz="6" w:space="0" w:color="000000"/>
                  <w:right w:val="single" w:sz="6" w:space="0" w:color="000000"/>
                </w:tcBorders>
                <w:shd w:val="clear" w:color="auto" w:fill="F8FAFD"/>
                <w:tcMar>
                  <w:top w:w="120" w:type="dxa"/>
                  <w:left w:w="180" w:type="dxa"/>
                  <w:bottom w:w="120" w:type="dxa"/>
                  <w:right w:w="180" w:type="dxa"/>
                </w:tcMar>
                <w:hideMark/>
              </w:tcPr>
              <w:p w14:paraId="2BC36637" w14:textId="77777777" w:rsidR="004C0373" w:rsidRPr="004C0373" w:rsidRDefault="004C0373" w:rsidP="004C0373">
                <w:r w:rsidRPr="004C0373">
                  <w:t xml:space="preserve">1. Revise el ícono de </w:t>
                </w:r>
                <w:proofErr w:type="spellStart"/>
                <w:r w:rsidRPr="004C0373">
                  <w:t>WiFi</w:t>
                </w:r>
                <w:proofErr w:type="spellEnd"/>
                <w:r w:rsidRPr="004C0373">
                  <w:t xml:space="preserve"> (arriba a la derecha).</w:t>
                </w:r>
              </w:p>
              <w:p w14:paraId="02351CFB" w14:textId="77777777" w:rsidR="004C0373" w:rsidRPr="004C0373" w:rsidRDefault="004C0373" w:rsidP="004C0373"/>
              <w:p w14:paraId="4AA58A39" w14:textId="77777777" w:rsidR="004C0373" w:rsidRPr="004C0373" w:rsidRDefault="004C0373" w:rsidP="004C0373">
                <w:r w:rsidRPr="004C0373">
                  <w:t>2. Si no hay conexión, reinicie el Mac Mini.</w:t>
                </w:r>
              </w:p>
            </w:tc>
          </w:tr>
        </w:tbl>
        <w:p w14:paraId="65AC27C7" w14:textId="77777777" w:rsidR="004C0373" w:rsidRPr="002B56AC" w:rsidRDefault="004C0373" w:rsidP="004C0373">
          <w:pPr>
            <w:pStyle w:val="Ttulo1"/>
            <w:rPr>
              <w:sz w:val="44"/>
              <w:szCs w:val="22"/>
            </w:rPr>
          </w:pPr>
          <w:bookmarkStart w:id="9" w:name="_Toc213680938"/>
          <w:r w:rsidRPr="002B56AC">
            <w:rPr>
              <w:sz w:val="44"/>
              <w:szCs w:val="22"/>
            </w:rPr>
            <w:t>5. SOPORTE TÉCNICO</w:t>
          </w:r>
          <w:bookmarkEnd w:id="9"/>
        </w:p>
        <w:p w14:paraId="187EDFE7" w14:textId="77777777" w:rsidR="004C0373" w:rsidRPr="004C0373" w:rsidRDefault="004C0373" w:rsidP="004C0373">
          <w:r w:rsidRPr="004C0373">
            <w:t>Si ha intentado los pasos de la Sección 4 y el problema persiste, por favor contacte al Área de Sistemas:</w:t>
          </w:r>
        </w:p>
        <w:p w14:paraId="566055E4" w14:textId="77777777" w:rsidR="004C0373" w:rsidRPr="004C0373" w:rsidRDefault="004C0373" w:rsidP="004C0373">
          <w:pPr>
            <w:numPr>
              <w:ilvl w:val="0"/>
              <w:numId w:val="43"/>
            </w:numPr>
            <w:rPr>
              <w:lang w:val="en-US"/>
            </w:rPr>
          </w:pPr>
          <w:r w:rsidRPr="004C0373">
            <w:rPr>
              <w:b/>
              <w:bCs/>
              <w:lang w:val="en-US"/>
            </w:rPr>
            <w:t>Email:</w:t>
          </w:r>
          <w:r w:rsidRPr="004C0373">
            <w:rPr>
              <w:lang w:val="en-US"/>
            </w:rPr>
            <w:t xml:space="preserve"> edison.vaca@expoflores.com / s.palma@expoflores.com / admin.sistemas1@expoflores.com</w:t>
          </w:r>
        </w:p>
        <w:p w14:paraId="50D5DFFA" w14:textId="48CBF5C7" w:rsidR="00B60B5B" w:rsidRDefault="004C0373" w:rsidP="004C0373">
          <w:r w:rsidRPr="004C0373">
            <w:rPr>
              <w:b/>
              <w:bCs/>
            </w:rPr>
            <w:t>Horario:</w:t>
          </w:r>
          <w:r w:rsidRPr="004C0373">
            <w:t xml:space="preserve"> </w:t>
          </w:r>
          <w:proofErr w:type="gramStart"/>
          <w:r w:rsidRPr="004C0373">
            <w:t>Lunes</w:t>
          </w:r>
          <w:proofErr w:type="gramEnd"/>
          <w:r w:rsidRPr="004C0373">
            <w:t xml:space="preserve"> a </w:t>
          </w:r>
          <w:proofErr w:type="gramStart"/>
          <w:r w:rsidRPr="004C0373">
            <w:t>Viernes</w:t>
          </w:r>
          <w:proofErr w:type="gramEnd"/>
          <w:r w:rsidRPr="004C0373">
            <w:t>, 8:00 - 17:00</w:t>
          </w:r>
        </w:p>
        <w:p w14:paraId="3385E470" w14:textId="77777777" w:rsidR="00B60B5B" w:rsidRDefault="00B60B5B"/>
        <w:p w14:paraId="40C0D785" w14:textId="449815E1" w:rsidR="000F1DCE" w:rsidRPr="000F1DCE" w:rsidRDefault="00000000">
          <w:pPr>
            <w:spacing w:after="200"/>
            <w:rPr>
              <w:b/>
            </w:rPr>
          </w:pPr>
        </w:p>
      </w:sdtContent>
    </w:sdt>
    <w:sectPr w:rsidR="000F1DCE" w:rsidRPr="000F1DCE" w:rsidSect="006517B8">
      <w:footerReference w:type="default" r:id="rId17"/>
      <w:pgSz w:w="11906" w:h="16838" w:code="9"/>
      <w:pgMar w:top="1440" w:right="1440" w:bottom="1440" w:left="1440" w:header="720" w:footer="720" w:gutter="0"/>
      <w:pgNumType w:start="0"/>
      <w:cols w:space="36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D08CA" w14:textId="77777777" w:rsidR="00BE64A3" w:rsidRDefault="00BE64A3">
      <w:pPr>
        <w:spacing w:after="0"/>
      </w:pPr>
      <w:r>
        <w:separator/>
      </w:r>
    </w:p>
  </w:endnote>
  <w:endnote w:type="continuationSeparator" w:id="0">
    <w:p w14:paraId="34AC7127" w14:textId="77777777" w:rsidR="00BE64A3" w:rsidRDefault="00BE64A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D8388" w14:textId="77777777" w:rsidR="00AA1F13" w:rsidRDefault="000F1DCE">
    <w:r>
      <w:rPr>
        <w:noProof/>
        <w:lang w:bidi="es-ES"/>
      </w:rPr>
      <mc:AlternateContent>
        <mc:Choice Requires="wps">
          <w:drawing>
            <wp:anchor distT="0" distB="0" distL="114300" distR="114300" simplePos="0" relativeHeight="251668480" behindDoc="0" locked="0" layoutInCell="0" allowOverlap="1" wp14:anchorId="7E9E267B" wp14:editId="14372D87">
              <wp:simplePos x="0" y="0"/>
              <wp:positionH relativeFrom="leftMargin">
                <wp:posOffset>6890035</wp:posOffset>
              </wp:positionH>
              <wp:positionV relativeFrom="bottomMargin">
                <wp:posOffset>218364</wp:posOffset>
              </wp:positionV>
              <wp:extent cx="520700" cy="520700"/>
              <wp:effectExtent l="0" t="0" r="0" b="0"/>
              <wp:wrapNone/>
              <wp:docPr id="2" name="Elips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20700" cy="520700"/>
                      </a:xfrm>
                      <a:prstGeom prst="roundRect">
                        <a:avLst/>
                      </a:prstGeom>
                      <a:ln w="76200">
                        <a:noFill/>
                      </a:ln>
                    </wps:spPr>
                    <wps:style>
                      <a:lnRef idx="2">
                        <a:schemeClr val="accent1"/>
                      </a:lnRef>
                      <a:fillRef idx="1">
                        <a:schemeClr val="l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E08703" w14:textId="77777777" w:rsidR="00AA1F13" w:rsidRPr="00C77D65" w:rsidRDefault="00616989">
                          <w:pPr>
                            <w:pStyle w:val="Sinespaciado"/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r w:rsidRPr="00C77D65">
                            <w:rPr>
                              <w:sz w:val="36"/>
                              <w:szCs w:val="36"/>
                              <w:lang w:bidi="es-ES"/>
                            </w:rPr>
                            <w:fldChar w:fldCharType="begin"/>
                          </w:r>
                          <w:r w:rsidRPr="00C77D65">
                            <w:rPr>
                              <w:sz w:val="36"/>
                              <w:szCs w:val="36"/>
                              <w:lang w:bidi="es-ES"/>
                            </w:rPr>
                            <w:instrText xml:space="preserve"> PAGE  \* Arabic  \* MERGEFORMAT </w:instrText>
                          </w:r>
                          <w:r w:rsidRPr="00C77D65">
                            <w:rPr>
                              <w:sz w:val="36"/>
                              <w:szCs w:val="36"/>
                              <w:lang w:bidi="es-ES"/>
                            </w:rPr>
                            <w:fldChar w:fldCharType="separate"/>
                          </w:r>
                          <w:r w:rsidR="00BC5723">
                            <w:rPr>
                              <w:noProof/>
                              <w:sz w:val="36"/>
                              <w:szCs w:val="36"/>
                              <w:lang w:bidi="es-ES"/>
                            </w:rPr>
                            <w:t>1</w:t>
                          </w:r>
                          <w:r w:rsidRPr="00C77D65">
                            <w:rPr>
                              <w:noProof/>
                              <w:sz w:val="36"/>
                              <w:szCs w:val="36"/>
                              <w:lang w:bidi="es-ES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7E9E267B" id="Elipse 19" o:spid="_x0000_s1033" style="position:absolute;margin-left:542.5pt;margin-top:17.2pt;width:41pt;height:41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bottom-margin-area;mso-width-percent:0;mso-height-percent:0;mso-width-relative:page;mso-height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" o:allowincell="f" fillcolor="white [3201]" stroked="f" strokeweight="6pt">
              <v:textbox inset="0,0,0,0">
                <w:txbxContent>
                  <w:p w14:paraId="19E08703" w14:textId="77777777" w:rsidR="00AA1F13" w:rsidRPr="00C77D65" w:rsidRDefault="00616989">
                    <w:pPr>
                      <w:pStyle w:val="Sinespaciado"/>
                      <w:jc w:val="center"/>
                      <w:rPr>
                        <w:sz w:val="36"/>
                        <w:szCs w:val="36"/>
                      </w:rPr>
                    </w:pPr>
                    <w:r w:rsidRPr="00C77D65">
                      <w:rPr>
                        <w:sz w:val="36"/>
                        <w:szCs w:val="36"/>
                        <w:lang w:bidi="es-ES"/>
                      </w:rPr>
                      <w:fldChar w:fldCharType="begin"/>
                    </w:r>
                    <w:r w:rsidRPr="00C77D65">
                      <w:rPr>
                        <w:sz w:val="36"/>
                        <w:szCs w:val="36"/>
                        <w:lang w:bidi="es-ES"/>
                      </w:rPr>
                      <w:instrText xml:space="preserve"> PAGE  \* Arabic  \* MERGEFORMAT </w:instrText>
                    </w:r>
                    <w:r w:rsidRPr="00C77D65">
                      <w:rPr>
                        <w:sz w:val="36"/>
                        <w:szCs w:val="36"/>
                        <w:lang w:bidi="es-ES"/>
                      </w:rPr>
                      <w:fldChar w:fldCharType="separate"/>
                    </w:r>
                    <w:r w:rsidR="00BC5723">
                      <w:rPr>
                        <w:noProof/>
                        <w:sz w:val="36"/>
                        <w:szCs w:val="36"/>
                        <w:lang w:bidi="es-ES"/>
                      </w:rPr>
                      <w:t>1</w:t>
                    </w:r>
                    <w:r w:rsidRPr="00C77D65">
                      <w:rPr>
                        <w:noProof/>
                        <w:sz w:val="36"/>
                        <w:szCs w:val="36"/>
                        <w:lang w:bidi="es-ES"/>
                      </w:rPr>
                      <w:fldChar w:fldCharType="end"/>
                    </w:r>
                  </w:p>
                </w:txbxContent>
              </v:textbox>
              <w10:wrap anchorx="margin" anchory="margin"/>
            </v:roundrect>
          </w:pict>
        </mc:Fallback>
      </mc:AlternateContent>
    </w:r>
  </w:p>
  <w:p w14:paraId="240BD505" w14:textId="77777777" w:rsidR="00AA1F13" w:rsidRDefault="00AA1F13">
    <w:pPr>
      <w:pStyle w:val="Piedep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8C0085" w14:textId="77777777" w:rsidR="00BE64A3" w:rsidRDefault="00BE64A3">
      <w:pPr>
        <w:spacing w:after="0"/>
      </w:pPr>
      <w:r>
        <w:separator/>
      </w:r>
    </w:p>
  </w:footnote>
  <w:footnote w:type="continuationSeparator" w:id="0">
    <w:p w14:paraId="4F2D7402" w14:textId="77777777" w:rsidR="00BE64A3" w:rsidRDefault="00BE64A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B9B6F702"/>
    <w:lvl w:ilvl="0">
      <w:start w:val="1"/>
      <w:numFmt w:val="bullet"/>
      <w:pStyle w:val="Listaconvietas5"/>
      <w:lvlText w:val="○"/>
      <w:lvlJc w:val="left"/>
      <w:pPr>
        <w:ind w:left="1800" w:hanging="360"/>
      </w:pPr>
      <w:rPr>
        <w:rFonts w:ascii="Monotype Corsiva" w:hAnsi="Monotype Corsiva" w:hint="default"/>
        <w:color w:val="297FD5" w:themeColor="accent3"/>
      </w:rPr>
    </w:lvl>
  </w:abstractNum>
  <w:abstractNum w:abstractNumId="1" w15:restartNumberingAfterBreak="0">
    <w:nsid w:val="FFFFFF81"/>
    <w:multiLevelType w:val="singleLevel"/>
    <w:tmpl w:val="9A8A1DFA"/>
    <w:lvl w:ilvl="0">
      <w:start w:val="1"/>
      <w:numFmt w:val="bullet"/>
      <w:pStyle w:val="Listaconvietas4"/>
      <w:lvlText w:val=""/>
      <w:lvlJc w:val="left"/>
      <w:pPr>
        <w:ind w:left="1440" w:hanging="360"/>
      </w:pPr>
      <w:rPr>
        <w:rFonts w:ascii="Symbol" w:hAnsi="Symbol" w:hint="default"/>
        <w:color w:val="297FD5" w:themeColor="accent3"/>
      </w:rPr>
    </w:lvl>
  </w:abstractNum>
  <w:abstractNum w:abstractNumId="2" w15:restartNumberingAfterBreak="0">
    <w:nsid w:val="FFFFFF82"/>
    <w:multiLevelType w:val="singleLevel"/>
    <w:tmpl w:val="AC6E7B80"/>
    <w:lvl w:ilvl="0">
      <w:start w:val="1"/>
      <w:numFmt w:val="bullet"/>
      <w:pStyle w:val="Listaconvietas3"/>
      <w:lvlText w:val=""/>
      <w:lvlJc w:val="left"/>
      <w:pPr>
        <w:ind w:left="1080" w:hanging="360"/>
      </w:pPr>
      <w:rPr>
        <w:rFonts w:ascii="Symbol" w:hAnsi="Symbol" w:hint="default"/>
        <w:color w:val="90A1CF" w:themeColor="accent1" w:themeTint="99"/>
      </w:rPr>
    </w:lvl>
  </w:abstractNum>
  <w:abstractNum w:abstractNumId="3" w15:restartNumberingAfterBreak="0">
    <w:nsid w:val="FFFFFF83"/>
    <w:multiLevelType w:val="singleLevel"/>
    <w:tmpl w:val="3EFA84BC"/>
    <w:lvl w:ilvl="0">
      <w:start w:val="1"/>
      <w:numFmt w:val="bullet"/>
      <w:pStyle w:val="Listaconvietas2"/>
      <w:lvlText w:val=""/>
      <w:lvlJc w:val="left"/>
      <w:pPr>
        <w:ind w:left="720" w:hanging="360"/>
      </w:pPr>
      <w:rPr>
        <w:rFonts w:ascii="Symbol" w:hAnsi="Symbol" w:hint="default"/>
        <w:color w:val="4A66AC" w:themeColor="accent1"/>
      </w:rPr>
    </w:lvl>
  </w:abstractNum>
  <w:abstractNum w:abstractNumId="4" w15:restartNumberingAfterBreak="0">
    <w:nsid w:val="FFFFFF89"/>
    <w:multiLevelType w:val="singleLevel"/>
    <w:tmpl w:val="7E249CE2"/>
    <w:lvl w:ilvl="0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  <w:color w:val="374C80" w:themeColor="accent1" w:themeShade="BF"/>
      </w:rPr>
    </w:lvl>
  </w:abstractNum>
  <w:abstractNum w:abstractNumId="5" w15:restartNumberingAfterBreak="0">
    <w:nsid w:val="07296656"/>
    <w:multiLevelType w:val="multilevel"/>
    <w:tmpl w:val="64D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A82C77"/>
    <w:multiLevelType w:val="multilevel"/>
    <w:tmpl w:val="2EA6E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703F77"/>
    <w:multiLevelType w:val="multilevel"/>
    <w:tmpl w:val="09569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E335C56"/>
    <w:multiLevelType w:val="multilevel"/>
    <w:tmpl w:val="4C14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C80EF5"/>
    <w:multiLevelType w:val="multilevel"/>
    <w:tmpl w:val="F4FE3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1B1233"/>
    <w:multiLevelType w:val="multilevel"/>
    <w:tmpl w:val="DE307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634F47"/>
    <w:multiLevelType w:val="multilevel"/>
    <w:tmpl w:val="37B4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5D68B0"/>
    <w:multiLevelType w:val="multilevel"/>
    <w:tmpl w:val="DCE03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80672C"/>
    <w:multiLevelType w:val="multilevel"/>
    <w:tmpl w:val="A3A47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DAE2CB5"/>
    <w:multiLevelType w:val="multilevel"/>
    <w:tmpl w:val="ACA0F722"/>
    <w:lvl w:ilvl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abstractNum w:abstractNumId="15" w15:restartNumberingAfterBreak="0">
    <w:nsid w:val="2F050E52"/>
    <w:multiLevelType w:val="multilevel"/>
    <w:tmpl w:val="27DEC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0EE6897"/>
    <w:multiLevelType w:val="hybridMultilevel"/>
    <w:tmpl w:val="91F877D6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10B3006"/>
    <w:multiLevelType w:val="multilevel"/>
    <w:tmpl w:val="2394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0B5D25"/>
    <w:multiLevelType w:val="multilevel"/>
    <w:tmpl w:val="16EC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480E3E"/>
    <w:multiLevelType w:val="multilevel"/>
    <w:tmpl w:val="0A90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66B31"/>
    <w:multiLevelType w:val="multilevel"/>
    <w:tmpl w:val="05E2F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BB21D8"/>
    <w:multiLevelType w:val="hybridMultilevel"/>
    <w:tmpl w:val="108E88C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E3035"/>
    <w:multiLevelType w:val="multilevel"/>
    <w:tmpl w:val="3250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9C4254"/>
    <w:multiLevelType w:val="hybridMultilevel"/>
    <w:tmpl w:val="E30CFBD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87425A"/>
    <w:multiLevelType w:val="multilevel"/>
    <w:tmpl w:val="86AA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ED2544"/>
    <w:multiLevelType w:val="multilevel"/>
    <w:tmpl w:val="B87A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2B4FB1"/>
    <w:multiLevelType w:val="hybridMultilevel"/>
    <w:tmpl w:val="E78C96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A75929"/>
    <w:multiLevelType w:val="multilevel"/>
    <w:tmpl w:val="A02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7A7201"/>
    <w:multiLevelType w:val="multilevel"/>
    <w:tmpl w:val="BE50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862EFA"/>
    <w:multiLevelType w:val="multilevel"/>
    <w:tmpl w:val="ACA0F722"/>
    <w:lvl w:ilvl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abstractNum w:abstractNumId="30" w15:restartNumberingAfterBreak="0">
    <w:nsid w:val="657159E2"/>
    <w:multiLevelType w:val="hybridMultilevel"/>
    <w:tmpl w:val="0184641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E8193F"/>
    <w:multiLevelType w:val="multilevel"/>
    <w:tmpl w:val="ACA0F722"/>
    <w:lvl w:ilvl="0">
      <w:start w:val="1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160" w:hanging="21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252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880" w:hanging="28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960" w:hanging="3960"/>
      </w:pPr>
      <w:rPr>
        <w:rFonts w:hint="default"/>
      </w:rPr>
    </w:lvl>
  </w:abstractNum>
  <w:num w:numId="1" w16cid:durableId="2363236">
    <w:abstractNumId w:val="4"/>
  </w:num>
  <w:num w:numId="2" w16cid:durableId="813763634">
    <w:abstractNumId w:val="4"/>
  </w:num>
  <w:num w:numId="3" w16cid:durableId="136267631">
    <w:abstractNumId w:val="3"/>
  </w:num>
  <w:num w:numId="4" w16cid:durableId="1816754040">
    <w:abstractNumId w:val="3"/>
  </w:num>
  <w:num w:numId="5" w16cid:durableId="2072194650">
    <w:abstractNumId w:val="2"/>
  </w:num>
  <w:num w:numId="6" w16cid:durableId="1692297487">
    <w:abstractNumId w:val="2"/>
  </w:num>
  <w:num w:numId="7" w16cid:durableId="1787657396">
    <w:abstractNumId w:val="1"/>
  </w:num>
  <w:num w:numId="8" w16cid:durableId="1141657140">
    <w:abstractNumId w:val="1"/>
  </w:num>
  <w:num w:numId="9" w16cid:durableId="1572692757">
    <w:abstractNumId w:val="0"/>
  </w:num>
  <w:num w:numId="10" w16cid:durableId="841357723">
    <w:abstractNumId w:val="0"/>
  </w:num>
  <w:num w:numId="11" w16cid:durableId="1790976478">
    <w:abstractNumId w:val="4"/>
  </w:num>
  <w:num w:numId="12" w16cid:durableId="1122573779">
    <w:abstractNumId w:val="3"/>
  </w:num>
  <w:num w:numId="13" w16cid:durableId="2100521001">
    <w:abstractNumId w:val="2"/>
  </w:num>
  <w:num w:numId="14" w16cid:durableId="29688267">
    <w:abstractNumId w:val="1"/>
  </w:num>
  <w:num w:numId="15" w16cid:durableId="44184462">
    <w:abstractNumId w:val="0"/>
  </w:num>
  <w:num w:numId="16" w16cid:durableId="1236428362">
    <w:abstractNumId w:val="29"/>
  </w:num>
  <w:num w:numId="17" w16cid:durableId="1021131844">
    <w:abstractNumId w:val="21"/>
  </w:num>
  <w:num w:numId="18" w16cid:durableId="315884312">
    <w:abstractNumId w:val="31"/>
  </w:num>
  <w:num w:numId="19" w16cid:durableId="1495536671">
    <w:abstractNumId w:val="14"/>
  </w:num>
  <w:num w:numId="20" w16cid:durableId="1957326466">
    <w:abstractNumId w:val="16"/>
  </w:num>
  <w:num w:numId="21" w16cid:durableId="499736343">
    <w:abstractNumId w:val="23"/>
  </w:num>
  <w:num w:numId="22" w16cid:durableId="2095469999">
    <w:abstractNumId w:val="30"/>
  </w:num>
  <w:num w:numId="23" w16cid:durableId="666443919">
    <w:abstractNumId w:val="26"/>
  </w:num>
  <w:num w:numId="24" w16cid:durableId="1923681821">
    <w:abstractNumId w:val="6"/>
  </w:num>
  <w:num w:numId="25" w16cid:durableId="1245340084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6" w16cid:durableId="2119250362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7" w16cid:durableId="319042198">
    <w:abstractNumId w:val="11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8" w16cid:durableId="348407800">
    <w:abstractNumId w:val="5"/>
  </w:num>
  <w:num w:numId="29" w16cid:durableId="1842425622">
    <w:abstractNumId w:val="13"/>
  </w:num>
  <w:num w:numId="30" w16cid:durableId="439180314">
    <w:abstractNumId w:val="25"/>
  </w:num>
  <w:num w:numId="31" w16cid:durableId="1660041219">
    <w:abstractNumId w:val="18"/>
  </w:num>
  <w:num w:numId="32" w16cid:durableId="488132495">
    <w:abstractNumId w:val="7"/>
  </w:num>
  <w:num w:numId="33" w16cid:durableId="906914340">
    <w:abstractNumId w:val="27"/>
  </w:num>
  <w:num w:numId="34" w16cid:durableId="165096118">
    <w:abstractNumId w:val="24"/>
  </w:num>
  <w:num w:numId="35" w16cid:durableId="98182305">
    <w:abstractNumId w:val="17"/>
  </w:num>
  <w:num w:numId="36" w16cid:durableId="696731733">
    <w:abstractNumId w:val="28"/>
  </w:num>
  <w:num w:numId="37" w16cid:durableId="1557205541">
    <w:abstractNumId w:val="15"/>
  </w:num>
  <w:num w:numId="38" w16cid:durableId="193589462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39" w16cid:durableId="1497651074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0" w16cid:durableId="1744334403">
    <w:abstractNumId w:val="2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41" w16cid:durableId="1993020888">
    <w:abstractNumId w:val="9"/>
  </w:num>
  <w:num w:numId="42" w16cid:durableId="966157281">
    <w:abstractNumId w:val="20"/>
  </w:num>
  <w:num w:numId="43" w16cid:durableId="932711823">
    <w:abstractNumId w:val="8"/>
  </w:num>
  <w:num w:numId="44" w16cid:durableId="46072328">
    <w:abstractNumId w:val="10"/>
  </w:num>
  <w:num w:numId="45" w16cid:durableId="1401709192">
    <w:abstractNumId w:val="12"/>
  </w:num>
  <w:num w:numId="46" w16cid:durableId="4940370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4CD"/>
    <w:rsid w:val="00074E8B"/>
    <w:rsid w:val="000F1DCE"/>
    <w:rsid w:val="00137177"/>
    <w:rsid w:val="001433D3"/>
    <w:rsid w:val="0016270C"/>
    <w:rsid w:val="001C22D4"/>
    <w:rsid w:val="00203C63"/>
    <w:rsid w:val="002B56AC"/>
    <w:rsid w:val="002D1892"/>
    <w:rsid w:val="0033156F"/>
    <w:rsid w:val="003B3056"/>
    <w:rsid w:val="003C746B"/>
    <w:rsid w:val="003D2F00"/>
    <w:rsid w:val="004154B5"/>
    <w:rsid w:val="004B2466"/>
    <w:rsid w:val="004C0373"/>
    <w:rsid w:val="004E4D8D"/>
    <w:rsid w:val="0051615D"/>
    <w:rsid w:val="00524BAA"/>
    <w:rsid w:val="005C5BDA"/>
    <w:rsid w:val="00616989"/>
    <w:rsid w:val="006216B5"/>
    <w:rsid w:val="00641676"/>
    <w:rsid w:val="006517B8"/>
    <w:rsid w:val="00787439"/>
    <w:rsid w:val="007B346A"/>
    <w:rsid w:val="00942CE0"/>
    <w:rsid w:val="00962160"/>
    <w:rsid w:val="0097399C"/>
    <w:rsid w:val="00A101D3"/>
    <w:rsid w:val="00A362E1"/>
    <w:rsid w:val="00AA1F13"/>
    <w:rsid w:val="00B60B5B"/>
    <w:rsid w:val="00B70300"/>
    <w:rsid w:val="00B721DA"/>
    <w:rsid w:val="00B93FDF"/>
    <w:rsid w:val="00BB0743"/>
    <w:rsid w:val="00BC5723"/>
    <w:rsid w:val="00BE64A3"/>
    <w:rsid w:val="00BF79D3"/>
    <w:rsid w:val="00C34D86"/>
    <w:rsid w:val="00C503FD"/>
    <w:rsid w:val="00C77D65"/>
    <w:rsid w:val="00C80AFE"/>
    <w:rsid w:val="00CB4A4D"/>
    <w:rsid w:val="00D73345"/>
    <w:rsid w:val="00DA7C93"/>
    <w:rsid w:val="00DE6F3F"/>
    <w:rsid w:val="00E0736E"/>
    <w:rsid w:val="00E707C0"/>
    <w:rsid w:val="00E754CD"/>
    <w:rsid w:val="00EF0E81"/>
    <w:rsid w:val="00F07B0B"/>
    <w:rsid w:val="00F07EB5"/>
    <w:rsid w:val="00F47796"/>
    <w:rsid w:val="00FA7F52"/>
    <w:rsid w:val="00FC7DDE"/>
    <w:rsid w:val="00FD71E8"/>
    <w:rsid w:val="00FF0962"/>
    <w:rsid w:val="00FF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17D86D3"/>
  <w15:docId w15:val="{944C8A97-6C0A-404F-BC84-BB5F57EF2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 w:qFormat="1"/>
    <w:lsdException w:name="toc 5" w:semiHidden="1" w:unhideWhenUsed="1" w:qFormat="1"/>
    <w:lsdException w:name="toc 6" w:semiHidden="1" w:unhideWhenUsed="1" w:qFormat="1"/>
    <w:lsdException w:name="toc 7" w:semiHidden="1" w:unhideWhenUsed="1" w:qFormat="1"/>
    <w:lsdException w:name="toc 8" w:semiHidden="1" w:unhideWhenUsed="1" w:qFormat="1"/>
    <w:lsdException w:name="toc 9" w:semiHidden="1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36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36" w:unhideWhenUsed="1" w:qFormat="1"/>
    <w:lsdException w:name="List Bullet 3" w:semiHidden="1" w:uiPriority="36" w:unhideWhenUsed="1" w:qFormat="1"/>
    <w:lsdException w:name="List Bullet 4" w:semiHidden="1" w:uiPriority="36" w:unhideWhenUsed="1" w:qFormat="1"/>
    <w:lsdException w:name="List Bullet 5" w:semiHidden="1" w:uiPriority="36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4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676"/>
    <w:pPr>
      <w:spacing w:after="160" w:line="240" w:lineRule="auto"/>
    </w:pPr>
    <w:rPr>
      <w:rFonts w:cs="Times New Roman"/>
      <w:color w:val="000000" w:themeColor="text1"/>
      <w:sz w:val="20"/>
      <w:szCs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0F1DCE"/>
    <w:pPr>
      <w:spacing w:before="300" w:after="40"/>
      <w:outlineLvl w:val="0"/>
    </w:pPr>
    <w:rPr>
      <w:rFonts w:ascii="Franklin Gothic Book" w:hAnsi="Franklin Gothic Book"/>
      <w:color w:val="374C80" w:themeColor="accent1" w:themeShade="BF"/>
      <w:spacing w:val="20"/>
      <w:sz w:val="56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0F1DCE"/>
    <w:pPr>
      <w:spacing w:before="240" w:after="40"/>
      <w:outlineLvl w:val="1"/>
    </w:pPr>
    <w:rPr>
      <w:rFonts w:ascii="Franklin Gothic Book" w:hAnsi="Franklin Gothic Book"/>
      <w:color w:val="595959" w:themeColor="text1" w:themeTint="A6"/>
      <w:spacing w:val="20"/>
      <w:sz w:val="44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F1DCE"/>
    <w:pPr>
      <w:spacing w:before="200" w:after="40"/>
      <w:outlineLvl w:val="2"/>
    </w:pPr>
    <w:rPr>
      <w:rFonts w:ascii="Franklin Gothic Book" w:hAnsi="Franklin Gothic Book"/>
      <w:color w:val="595959" w:themeColor="text1" w:themeTint="A6"/>
      <w:spacing w:val="20"/>
      <w:sz w:val="36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spacing w:before="240" w:after="0"/>
      <w:outlineLvl w:val="3"/>
    </w:pPr>
    <w:rPr>
      <w:rFonts w:asciiTheme="majorHAnsi" w:hAnsiTheme="majorHAnsi"/>
      <w:b/>
      <w:color w:val="1E5E9F" w:themeColor="accent3" w:themeShade="BF"/>
      <w:spacing w:val="20"/>
      <w:sz w:val="24"/>
      <w:szCs w:val="22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spacing w:before="200" w:after="0"/>
      <w:outlineLvl w:val="4"/>
    </w:pPr>
    <w:rPr>
      <w:rFonts w:asciiTheme="majorHAnsi" w:hAnsiTheme="majorHAnsi"/>
      <w:b/>
      <w:i/>
      <w:color w:val="1E5E9F" w:themeColor="accent3" w:themeShade="BF"/>
      <w:spacing w:val="20"/>
      <w:szCs w:val="26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spacing w:before="200" w:after="0"/>
      <w:outlineLvl w:val="5"/>
    </w:pPr>
    <w:rPr>
      <w:rFonts w:asciiTheme="majorHAnsi" w:hAnsiTheme="majorHAnsi"/>
      <w:color w:val="143E69" w:themeColor="accent3" w:themeShade="7F"/>
      <w:spacing w:val="10"/>
      <w:sz w:val="24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pPr>
      <w:spacing w:before="200" w:after="0"/>
      <w:outlineLvl w:val="6"/>
    </w:pPr>
    <w:rPr>
      <w:rFonts w:asciiTheme="majorHAnsi" w:hAnsiTheme="majorHAnsi"/>
      <w:i/>
      <w:color w:val="143E69" w:themeColor="accent3" w:themeShade="7F"/>
      <w:spacing w:val="10"/>
      <w:sz w:val="24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spacing w:before="200" w:after="0"/>
      <w:outlineLvl w:val="7"/>
    </w:pPr>
    <w:rPr>
      <w:rFonts w:asciiTheme="majorHAnsi" w:hAnsiTheme="majorHAnsi"/>
      <w:color w:val="4A66AC" w:themeColor="accent1"/>
      <w:spacing w:val="10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spacing w:before="200" w:after="0"/>
      <w:outlineLvl w:val="8"/>
    </w:pPr>
    <w:rPr>
      <w:rFonts w:asciiTheme="majorHAnsi" w:hAnsiTheme="majorHAnsi"/>
      <w:i/>
      <w:color w:val="4A66AC" w:themeColor="accent1"/>
      <w:spacing w:val="1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F1DCE"/>
    <w:rPr>
      <w:rFonts w:ascii="Franklin Gothic Book" w:hAnsi="Franklin Gothic Book" w:cs="Times New Roman"/>
      <w:color w:val="374C80" w:themeColor="accent1" w:themeShade="BF"/>
      <w:spacing w:val="20"/>
      <w:sz w:val="56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44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0F1DCE"/>
    <w:rPr>
      <w:rFonts w:ascii="Franklin Gothic Book" w:hAnsi="Franklin Gothic Book" w:cs="Times New Roman"/>
      <w:color w:val="595959" w:themeColor="text1" w:themeTint="A6"/>
      <w:spacing w:val="20"/>
      <w:sz w:val="36"/>
      <w:szCs w:val="24"/>
    </w:rPr>
  </w:style>
  <w:style w:type="paragraph" w:styleId="Ttulo">
    <w:name w:val="Title"/>
    <w:basedOn w:val="Normal"/>
    <w:link w:val="TtuloCar"/>
    <w:uiPriority w:val="10"/>
    <w:qFormat/>
    <w:rsid w:val="003C746B"/>
    <w:pPr>
      <w:framePr w:hSpace="180" w:wrap="around" w:vAnchor="text" w:hAnchor="margin" w:y="-429"/>
      <w:contextualSpacing/>
    </w:pPr>
    <w:rPr>
      <w:rFonts w:ascii="Franklin Gothic Demi Cond" w:hAnsi="Franklin Gothic Demi Cond"/>
      <w:b/>
      <w:bCs/>
      <w:color w:val="4A66AC" w:themeColor="accent1"/>
      <w:sz w:val="84"/>
      <w:szCs w:val="48"/>
    </w:rPr>
  </w:style>
  <w:style w:type="character" w:customStyle="1" w:styleId="TtuloCar">
    <w:name w:val="Título Car"/>
    <w:basedOn w:val="Fuentedeprrafopredeter"/>
    <w:link w:val="Ttulo"/>
    <w:uiPriority w:val="10"/>
    <w:rsid w:val="003C746B"/>
    <w:rPr>
      <w:rFonts w:ascii="Franklin Gothic Demi Cond" w:hAnsi="Franklin Gothic Demi Cond" w:cs="Times New Roman"/>
      <w:b/>
      <w:bCs/>
      <w:color w:val="4A66AC" w:themeColor="accent1"/>
      <w:sz w:val="84"/>
      <w:szCs w:val="48"/>
    </w:rPr>
  </w:style>
  <w:style w:type="paragraph" w:styleId="Subttulo">
    <w:name w:val="Subtitle"/>
    <w:basedOn w:val="Normal"/>
    <w:link w:val="SubttuloCar"/>
    <w:uiPriority w:val="11"/>
    <w:qFormat/>
    <w:rsid w:val="007B346A"/>
    <w:pPr>
      <w:framePr w:hSpace="180" w:wrap="around" w:vAnchor="text" w:hAnchor="margin" w:y="-429"/>
      <w:spacing w:after="480"/>
    </w:pPr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B346A"/>
    <w:rPr>
      <w:rFonts w:ascii="Franklin Gothic Book" w:hAnsi="Franklin Gothic Book" w:cstheme="minorHAnsi"/>
      <w:color w:val="7F7F7F" w:themeColor="text1" w:themeTint="80"/>
      <w:sz w:val="44"/>
      <w:szCs w:val="24"/>
    </w:rPr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Pr>
      <w:rFonts w:cs="Times New Roman"/>
      <w:color w:val="000000" w:themeColor="text1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pPr>
      <w:spacing w:after="0"/>
    </w:pPr>
    <w:rPr>
      <w:bCs/>
      <w:smallCaps/>
      <w:color w:val="3476B1" w:themeColor="accent2" w:themeShade="BF"/>
      <w:spacing w:val="10"/>
      <w:sz w:val="18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color w:val="000000" w:themeColor="text1"/>
      <w:sz w:val="16"/>
      <w:szCs w:val="16"/>
    </w:rPr>
  </w:style>
  <w:style w:type="paragraph" w:styleId="Textodebloque">
    <w:name w:val="Block Text"/>
    <w:aliases w:val="Block Quote"/>
    <w:uiPriority w:val="40"/>
    <w:pPr>
      <w:pBdr>
        <w:top w:val="single" w:sz="2" w:space="10" w:color="90A1CF" w:themeColor="accent1" w:themeTint="99"/>
        <w:bottom w:val="single" w:sz="24" w:space="10" w:color="90A1CF" w:themeColor="accent1" w:themeTint="99"/>
      </w:pBdr>
      <w:spacing w:after="280" w:line="240" w:lineRule="auto"/>
      <w:ind w:left="1440" w:right="1440"/>
      <w:jc w:val="both"/>
    </w:pPr>
    <w:rPr>
      <w:rFonts w:eastAsia="Times New Roman" w:cs="Times New Roman"/>
      <w:color w:val="7F7F7F" w:themeColor="background1" w:themeShade="7F"/>
      <w:sz w:val="28"/>
      <w:szCs w:val="28"/>
      <w:lang w:eastAsia="ko-KR" w:bidi="hi-IN"/>
    </w:rPr>
  </w:style>
  <w:style w:type="character" w:styleId="Ttulodellibro">
    <w:name w:val="Book Title"/>
    <w:basedOn w:val="Fuentedeprrafopredeter"/>
    <w:uiPriority w:val="33"/>
    <w:qFormat/>
    <w:rPr>
      <w:rFonts w:asciiTheme="majorHAnsi" w:hAnsiTheme="majorHAnsi" w:cs="Times New Roman"/>
      <w:i/>
      <w:color w:val="9D90A0" w:themeColor="accent6"/>
      <w:sz w:val="20"/>
      <w:szCs w:val="20"/>
    </w:rPr>
  </w:style>
  <w:style w:type="character" w:styleId="nfasis">
    <w:name w:val="Emphasis"/>
    <w:uiPriority w:val="20"/>
    <w:qFormat/>
    <w:rPr>
      <w:b/>
      <w:i/>
      <w:color w:val="404040" w:themeColor="text1" w:themeTint="BF"/>
      <w:spacing w:val="2"/>
      <w:w w:val="100"/>
    </w:rPr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Pr>
      <w:rFonts w:cs="Times New Roman"/>
      <w:color w:val="000000" w:themeColor="text1"/>
      <w:szCs w:val="20"/>
    </w:rPr>
  </w:style>
  <w:style w:type="character" w:customStyle="1" w:styleId="Ttulo4Car">
    <w:name w:val="Título 4 Car"/>
    <w:basedOn w:val="Fuentedeprrafopredeter"/>
    <w:link w:val="Ttulo4"/>
    <w:uiPriority w:val="9"/>
    <w:rPr>
      <w:rFonts w:asciiTheme="majorHAnsi" w:hAnsiTheme="majorHAnsi" w:cs="Times New Roman"/>
      <w:b/>
      <w:color w:val="1E5E9F" w:themeColor="accent3" w:themeShade="BF"/>
      <w:spacing w:val="20"/>
      <w:sz w:val="24"/>
    </w:rPr>
  </w:style>
  <w:style w:type="character" w:customStyle="1" w:styleId="Ttulo5Car">
    <w:name w:val="Título 5 Car"/>
    <w:basedOn w:val="Fuentedeprrafopredeter"/>
    <w:link w:val="Ttulo5"/>
    <w:uiPriority w:val="9"/>
    <w:rPr>
      <w:rFonts w:asciiTheme="majorHAnsi" w:hAnsiTheme="majorHAnsi" w:cs="Times New Roman"/>
      <w:b/>
      <w:i/>
      <w:color w:val="1E5E9F" w:themeColor="accent3" w:themeShade="BF"/>
      <w:spacing w:val="20"/>
      <w:szCs w:val="26"/>
    </w:rPr>
  </w:style>
  <w:style w:type="character" w:customStyle="1" w:styleId="Ttulo6Car">
    <w:name w:val="Título 6 Car"/>
    <w:basedOn w:val="Fuentedeprrafopredeter"/>
    <w:link w:val="Ttulo6"/>
    <w:uiPriority w:val="9"/>
    <w:rPr>
      <w:rFonts w:asciiTheme="majorHAnsi" w:hAnsiTheme="majorHAnsi" w:cs="Times New Roman"/>
      <w:color w:val="143E69" w:themeColor="accent3" w:themeShade="7F"/>
      <w:spacing w:val="10"/>
      <w:sz w:val="24"/>
      <w:szCs w:val="20"/>
    </w:rPr>
  </w:style>
  <w:style w:type="character" w:customStyle="1" w:styleId="Ttulo7Car">
    <w:name w:val="Título 7 Car"/>
    <w:basedOn w:val="Fuentedeprrafopredeter"/>
    <w:link w:val="Ttulo7"/>
    <w:uiPriority w:val="9"/>
    <w:rPr>
      <w:rFonts w:asciiTheme="majorHAnsi" w:hAnsiTheme="majorHAnsi" w:cs="Times New Roman"/>
      <w:i/>
      <w:color w:val="143E69" w:themeColor="accent3" w:themeShade="7F"/>
      <w:spacing w:val="10"/>
      <w:sz w:val="24"/>
      <w:szCs w:val="20"/>
    </w:rPr>
  </w:style>
  <w:style w:type="character" w:customStyle="1" w:styleId="Ttulo8Car">
    <w:name w:val="Título 8 Car"/>
    <w:basedOn w:val="Fuentedeprrafopredeter"/>
    <w:link w:val="Ttulo8"/>
    <w:uiPriority w:val="9"/>
    <w:rPr>
      <w:rFonts w:asciiTheme="majorHAnsi" w:hAnsiTheme="majorHAnsi" w:cs="Times New Roman"/>
      <w:color w:val="4A66AC" w:themeColor="accent1"/>
      <w:spacing w:val="10"/>
      <w:szCs w:val="20"/>
    </w:rPr>
  </w:style>
  <w:style w:type="character" w:customStyle="1" w:styleId="Ttulo9Car">
    <w:name w:val="Título 9 Car"/>
    <w:basedOn w:val="Fuentedeprrafopredeter"/>
    <w:link w:val="Ttulo9"/>
    <w:uiPriority w:val="9"/>
    <w:rPr>
      <w:rFonts w:asciiTheme="majorHAnsi" w:hAnsiTheme="majorHAnsi" w:cs="Times New Roman"/>
      <w:i/>
      <w:color w:val="4A66AC" w:themeColor="accent1"/>
      <w:spacing w:val="10"/>
      <w:szCs w:val="20"/>
    </w:rPr>
  </w:style>
  <w:style w:type="character" w:styleId="nfasisintenso">
    <w:name w:val="Intense Emphasis"/>
    <w:basedOn w:val="Fuentedeprrafopredeter"/>
    <w:uiPriority w:val="21"/>
    <w:qFormat/>
    <w:rPr>
      <w:rFonts w:asciiTheme="minorHAnsi" w:hAnsiTheme="minorHAnsi" w:cs="Times New Roman"/>
      <w:b/>
      <w:i/>
      <w:smallCaps/>
      <w:color w:val="629DD1" w:themeColor="accent2"/>
      <w:spacing w:val="2"/>
      <w:w w:val="100"/>
      <w:sz w:val="20"/>
      <w:szCs w:val="20"/>
    </w:rPr>
  </w:style>
  <w:style w:type="paragraph" w:styleId="Citadestacada">
    <w:name w:val="Intense Quote"/>
    <w:basedOn w:val="Normal"/>
    <w:link w:val="CitadestacadaCar"/>
    <w:uiPriority w:val="30"/>
    <w:qFormat/>
    <w:pPr>
      <w:pBdr>
        <w:top w:val="single" w:sz="36" w:space="10" w:color="90A1CF" w:themeColor="accent1" w:themeTint="99"/>
        <w:left w:val="single" w:sz="24" w:space="10" w:color="4A66AC" w:themeColor="accent1"/>
        <w:bottom w:val="single" w:sz="36" w:space="10" w:color="297FD5" w:themeColor="accent3"/>
        <w:right w:val="single" w:sz="24" w:space="10" w:color="4A66AC" w:themeColor="accent1"/>
      </w:pBdr>
      <w:shd w:val="clear" w:color="auto" w:fill="4A66AC" w:themeFill="accent1"/>
      <w:ind w:left="1440" w:right="1440"/>
      <w:jc w:val="center"/>
    </w:pPr>
    <w:rPr>
      <w:rFonts w:asciiTheme="majorHAnsi" w:hAnsiTheme="majorHAnsi"/>
      <w:i/>
      <w:color w:val="FFFFFF" w:themeColor="background1"/>
      <w:sz w:val="32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rFonts w:asciiTheme="majorHAnsi" w:hAnsiTheme="majorHAnsi" w:cs="Times New Roman"/>
      <w:i/>
      <w:color w:val="FFFFFF" w:themeColor="background1"/>
      <w:sz w:val="32"/>
      <w:szCs w:val="20"/>
      <w:shd w:val="clear" w:color="auto" w:fill="4A66AC" w:themeFill="accent1"/>
    </w:rPr>
  </w:style>
  <w:style w:type="character" w:styleId="Referenciaintensa">
    <w:name w:val="Intense Reference"/>
    <w:basedOn w:val="Fuentedeprrafopredeter"/>
    <w:uiPriority w:val="32"/>
    <w:qFormat/>
    <w:rPr>
      <w:rFonts w:cs="Times New Roman"/>
      <w:b/>
      <w:color w:val="4A66AC" w:themeColor="accent1"/>
      <w:sz w:val="22"/>
      <w:szCs w:val="20"/>
      <w:u w:val="single"/>
    </w:rPr>
  </w:style>
  <w:style w:type="paragraph" w:styleId="Listaconvietas">
    <w:name w:val="List Bullet"/>
    <w:basedOn w:val="Normal"/>
    <w:uiPriority w:val="36"/>
    <w:unhideWhenUsed/>
    <w:qFormat/>
    <w:pPr>
      <w:numPr>
        <w:numId w:val="11"/>
      </w:numPr>
      <w:spacing w:after="0"/>
      <w:contextualSpacing/>
    </w:pPr>
  </w:style>
  <w:style w:type="paragraph" w:styleId="Listaconvietas2">
    <w:name w:val="List Bullet 2"/>
    <w:basedOn w:val="Normal"/>
    <w:uiPriority w:val="36"/>
    <w:unhideWhenUsed/>
    <w:qFormat/>
    <w:pPr>
      <w:numPr>
        <w:numId w:val="12"/>
      </w:numPr>
      <w:spacing w:after="0"/>
    </w:pPr>
  </w:style>
  <w:style w:type="paragraph" w:styleId="Listaconvietas3">
    <w:name w:val="List Bullet 3"/>
    <w:basedOn w:val="Normal"/>
    <w:uiPriority w:val="36"/>
    <w:unhideWhenUsed/>
    <w:qFormat/>
    <w:pPr>
      <w:numPr>
        <w:numId w:val="13"/>
      </w:numPr>
      <w:spacing w:after="0"/>
    </w:pPr>
  </w:style>
  <w:style w:type="paragraph" w:styleId="Listaconvietas4">
    <w:name w:val="List Bullet 4"/>
    <w:basedOn w:val="Normal"/>
    <w:uiPriority w:val="36"/>
    <w:unhideWhenUsed/>
    <w:qFormat/>
    <w:pPr>
      <w:numPr>
        <w:numId w:val="14"/>
      </w:numPr>
      <w:spacing w:after="0"/>
    </w:pPr>
  </w:style>
  <w:style w:type="paragraph" w:styleId="Listaconvietas5">
    <w:name w:val="List Bullet 5"/>
    <w:basedOn w:val="Normal"/>
    <w:uiPriority w:val="36"/>
    <w:unhideWhenUsed/>
    <w:qFormat/>
    <w:pPr>
      <w:numPr>
        <w:numId w:val="15"/>
      </w:numPr>
      <w:spacing w:after="0"/>
    </w:pPr>
  </w:style>
  <w:style w:type="paragraph" w:styleId="Sinespaciado">
    <w:name w:val="No Spacing"/>
    <w:basedOn w:val="Normal"/>
    <w:uiPriority w:val="1"/>
    <w:qFormat/>
    <w:rsid w:val="00C77D65"/>
    <w:pPr>
      <w:spacing w:after="0"/>
    </w:pPr>
    <w:rPr>
      <w:b/>
      <w:color w:val="253356" w:themeColor="accent1" w:themeShade="80"/>
    </w:rPr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styleId="Cita">
    <w:name w:val="Quote"/>
    <w:basedOn w:val="Normal"/>
    <w:link w:val="CitaCar"/>
    <w:uiPriority w:val="29"/>
    <w:qFormat/>
    <w:rPr>
      <w:i/>
      <w:color w:val="7F7F7F" w:themeColor="background1" w:themeShade="7F"/>
      <w:sz w:val="24"/>
    </w:rPr>
  </w:style>
  <w:style w:type="character" w:customStyle="1" w:styleId="CitaCar">
    <w:name w:val="Cita Car"/>
    <w:basedOn w:val="Fuentedeprrafopredeter"/>
    <w:link w:val="Cita"/>
    <w:uiPriority w:val="29"/>
    <w:rPr>
      <w:rFonts w:cs="Times New Roman"/>
      <w:i/>
      <w:color w:val="7F7F7F" w:themeColor="background1" w:themeShade="7F"/>
      <w:sz w:val="24"/>
      <w:szCs w:val="20"/>
    </w:rPr>
  </w:style>
  <w:style w:type="character" w:styleId="Textoennegrita">
    <w:name w:val="Strong"/>
    <w:uiPriority w:val="22"/>
    <w:qFormat/>
    <w:rPr>
      <w:rFonts w:asciiTheme="minorHAnsi" w:hAnsiTheme="minorHAnsi"/>
      <w:b/>
      <w:color w:val="629DD1" w:themeColor="accent2"/>
    </w:rPr>
  </w:style>
  <w:style w:type="character" w:styleId="nfasissutil">
    <w:name w:val="Subtle Emphasis"/>
    <w:basedOn w:val="Fuentedeprrafopredeter"/>
    <w:uiPriority w:val="19"/>
    <w:qFormat/>
    <w:rPr>
      <w:rFonts w:asciiTheme="minorHAnsi" w:hAnsiTheme="minorHAnsi" w:cs="Times New Roman"/>
      <w:i/>
      <w:color w:val="737373" w:themeColor="text1" w:themeTint="8C"/>
      <w:spacing w:val="2"/>
      <w:w w:val="100"/>
      <w:kern w:val="0"/>
      <w:sz w:val="22"/>
      <w:szCs w:val="24"/>
    </w:rPr>
  </w:style>
  <w:style w:type="character" w:styleId="Referenciasutil">
    <w:name w:val="Subtle Reference"/>
    <w:basedOn w:val="Fuentedeprrafopredeter"/>
    <w:uiPriority w:val="31"/>
    <w:qFormat/>
    <w:rPr>
      <w:rFonts w:cs="Times New Roman"/>
      <w:color w:val="737373" w:themeColor="text1" w:themeTint="8C"/>
      <w:sz w:val="22"/>
      <w:szCs w:val="20"/>
      <w:u w:val="single"/>
    </w:rPr>
  </w:style>
  <w:style w:type="table" w:styleId="Tablaconcuadrcula">
    <w:name w:val="Table Grid"/>
    <w:basedOn w:val="Tablanormal"/>
    <w:uiPriority w:val="1"/>
    <w:pPr>
      <w:spacing w:after="0" w:line="240" w:lineRule="auto"/>
    </w:pPr>
    <w:rPr>
      <w:rFonts w:cstheme="minorHAnsi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after="40"/>
    </w:pPr>
    <w:rPr>
      <w:smallCaps/>
      <w:noProof/>
      <w:color w:val="629DD1" w:themeColor="accent2"/>
    </w:rPr>
  </w:style>
  <w:style w:type="paragraph" w:styleId="TDC2">
    <w:name w:val="toc 2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after="40"/>
      <w:ind w:left="216"/>
    </w:pPr>
    <w:rPr>
      <w:smallCaps/>
      <w:noProof/>
    </w:rPr>
  </w:style>
  <w:style w:type="paragraph" w:styleId="TDC3">
    <w:name w:val="toc 3"/>
    <w:basedOn w:val="Normal"/>
    <w:next w:val="Normal"/>
    <w:autoRedefine/>
    <w:uiPriority w:val="39"/>
    <w:unhideWhenUsed/>
    <w:qFormat/>
    <w:pPr>
      <w:tabs>
        <w:tab w:val="right" w:leader="dot" w:pos="8630"/>
      </w:tabs>
      <w:spacing w:after="40"/>
      <w:ind w:left="446"/>
    </w:pPr>
    <w:rPr>
      <w:smallCaps/>
      <w:noProof/>
    </w:rPr>
  </w:style>
  <w:style w:type="paragraph" w:styleId="TDC4">
    <w:name w:val="toc 4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/>
      <w:ind w:left="662"/>
    </w:pPr>
    <w:rPr>
      <w:smallCaps/>
      <w:noProof/>
    </w:rPr>
  </w:style>
  <w:style w:type="paragraph" w:styleId="TDC5">
    <w:name w:val="toc 5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/>
      <w:ind w:left="878"/>
    </w:pPr>
    <w:rPr>
      <w:smallCaps/>
      <w:noProof/>
    </w:rPr>
  </w:style>
  <w:style w:type="paragraph" w:styleId="TDC6">
    <w:name w:val="toc 6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/>
      <w:ind w:left="1094"/>
    </w:pPr>
    <w:rPr>
      <w:smallCaps/>
      <w:noProof/>
    </w:rPr>
  </w:style>
  <w:style w:type="paragraph" w:styleId="TDC7">
    <w:name w:val="toc 7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/>
      <w:ind w:left="1325"/>
    </w:pPr>
    <w:rPr>
      <w:smallCaps/>
      <w:noProof/>
    </w:rPr>
  </w:style>
  <w:style w:type="paragraph" w:styleId="TDC8">
    <w:name w:val="toc 8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/>
      <w:ind w:left="1540"/>
    </w:pPr>
    <w:rPr>
      <w:smallCaps/>
      <w:noProof/>
    </w:rPr>
  </w:style>
  <w:style w:type="paragraph" w:styleId="TDC9">
    <w:name w:val="toc 9"/>
    <w:basedOn w:val="Normal"/>
    <w:next w:val="Normal"/>
    <w:autoRedefine/>
    <w:uiPriority w:val="99"/>
    <w:semiHidden/>
    <w:unhideWhenUsed/>
    <w:qFormat/>
    <w:pPr>
      <w:tabs>
        <w:tab w:val="right" w:leader="dot" w:pos="8630"/>
      </w:tabs>
      <w:spacing w:after="40"/>
      <w:ind w:left="1760"/>
    </w:pPr>
    <w:rPr>
      <w:smallCaps/>
      <w:noProof/>
    </w:rPr>
  </w:style>
  <w:style w:type="character" w:styleId="Hipervnculo">
    <w:name w:val="Hyperlink"/>
    <w:basedOn w:val="Fuentedeprrafopredeter"/>
    <w:uiPriority w:val="99"/>
    <w:unhideWhenUsed/>
    <w:rPr>
      <w:color w:val="9454C3" w:themeColor="hyperlink"/>
      <w:u w:val="single"/>
    </w:rPr>
  </w:style>
  <w:style w:type="table" w:styleId="Tablanormal4">
    <w:name w:val="Plain Table 4"/>
    <w:basedOn w:val="Tablanormal"/>
    <w:uiPriority w:val="44"/>
    <w:rsid w:val="0061698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787439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spacing w:val="0"/>
      <w:sz w:val="32"/>
      <w:lang w:eastAsia="es-ES"/>
    </w:rPr>
  </w:style>
  <w:style w:type="paragraph" w:styleId="Prrafodelista">
    <w:name w:val="List Paragraph"/>
    <w:basedOn w:val="Normal"/>
    <w:uiPriority w:val="34"/>
    <w:qFormat/>
    <w:rsid w:val="00787439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B60B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mcomunicacion\AppData\Roaming\Microsoft\Templates\Informe%20(tema%20Inversi&#243;n).dotx" TargetMode="Externa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0.jpeg"/></Relationships>
</file>

<file path=word/theme/theme1.xml><?xml version="1.0" encoding="utf-8"?>
<a:theme xmlns:a="http://schemas.openxmlformats.org/drawingml/2006/main" name="Equity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Arial Black-Arial">
      <a:majorFont>
        <a:latin typeface="Arial Black" panose="020B0A04020102020204"/>
        <a:ea typeface=""/>
        <a:cs typeface=""/>
        <a:font script="Jpan" typeface="ＭＳ ゴシック"/>
        <a:font script="Hang" typeface="굴림"/>
        <a:font script="Hans" typeface="微软雅黑"/>
        <a:font script="Hant" typeface="微軟正黑體"/>
        <a:font script="Arab" typeface="Tahoma"/>
        <a:font script="Hebr" typeface="Tahoma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quity">
      <a: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tint val="30000"/>
                <a:satMod val="300000"/>
              </a:schemeClr>
              <a:schemeClr val="phClr">
                <a:tint val="40000"/>
                <a:satMod val="200000"/>
              </a:schemeClr>
            </a:duotone>
          </a:blip>
          <a:tile tx="0" ty="0" sx="70000" sy="70000" flip="none" algn="ctr"/>
        </a:blipFill>
        <a:blipFill>
          <a:blip xmlns:r="http://schemas.openxmlformats.org/officeDocument/2006/relationships" r:embed="rId1">
            <a:duotone>
              <a:schemeClr val="phClr">
                <a:shade val="22000"/>
                <a:satMod val="160000"/>
              </a:schemeClr>
              <a:schemeClr val="phClr">
                <a:shade val="45000"/>
                <a:satMod val="100000"/>
              </a:schemeClr>
            </a:duotone>
          </a:blip>
          <a:tile tx="0" ty="0" sx="65000" sy="65000" flip="none" algn="ctr"/>
        </a:blipFill>
      </a:fillStyleLst>
      <a:lnStyleLst>
        <a:ln w="9525" cap="flat" cmpd="sng" algn="ctr">
          <a:solidFill>
            <a:schemeClr val="phClr">
              <a:shade val="60000"/>
              <a:satMod val="110000"/>
            </a:schemeClr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algn="t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50800" dist="50800" dir="5400000" algn="t" rotWithShape="0">
              <a:srgbClr val="000000">
                <a:alpha val="60000"/>
              </a:srgbClr>
            </a:outerShdw>
          </a:effectLst>
          <a:scene3d>
            <a:camera prst="isometricBottomUp" fov="0">
              <a:rot lat="0" lon="0" rev="0"/>
            </a:camera>
            <a:lightRig rig="soft" dir="b">
              <a:rot lat="0" lon="0" rev="9000000"/>
            </a:lightRig>
          </a:scene3d>
          <a:sp3d contourW="35000" prstMaterial="matte">
            <a:bevelT w="45000" h="38100" prst="convex"/>
            <a:contourClr>
              <a:schemeClr val="phClr">
                <a:tint val="10000"/>
                <a:satMod val="1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40000"/>
                <a:satMod val="165000"/>
              </a:schemeClr>
            </a:gs>
            <a:gs pos="50000">
              <a:schemeClr val="phClr">
                <a:shade val="80000"/>
                <a:satMod val="155000"/>
              </a:schemeClr>
            </a:gs>
            <a:gs pos="100000">
              <a:schemeClr val="phClr">
                <a:tint val="95000"/>
                <a:satMod val="200000"/>
              </a:schemeClr>
            </a:gs>
          </a:gsLst>
          <a:lin ang="16200000" scaled="1"/>
        </a:gradFill>
        <a:blipFill>
          <a:blip xmlns:r="http://schemas.openxmlformats.org/officeDocument/2006/relationships" r:embed="rId1">
            <a:duotone>
              <a:schemeClr val="phClr">
                <a:tint val="95000"/>
                <a:satMod val="200000"/>
              </a:schemeClr>
              <a:schemeClr val="phClr">
                <a:shade val="80000"/>
                <a:satMod val="100000"/>
              </a:schemeClr>
            </a:duotone>
          </a:blip>
          <a:tile tx="0" ty="0" sx="55000" sy="5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95B5AE-D6C4-4715-8D20-3CE2AA33F7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(tema Inversión).dotx</Template>
  <TotalTime>0</TotalTime>
  <Pages>8</Pages>
  <Words>1046</Words>
  <Characters>6060</Characters>
  <Application>Microsoft Office Word</Application>
  <DocSecurity>0</DocSecurity>
  <Lines>252</Lines>
  <Paragraphs>182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cmcomunicacion</dc:creator>
  <cp:keywords/>
  <dc:description/>
  <cp:lastModifiedBy>Stuart Palma</cp:lastModifiedBy>
  <cp:revision>2</cp:revision>
  <dcterms:created xsi:type="dcterms:W3CDTF">2025-11-11T14:18:00Z</dcterms:created>
  <dcterms:modified xsi:type="dcterms:W3CDTF">2025-11-11T14:18:00Z</dcterms:modified>
</cp:coreProperties>
</file>